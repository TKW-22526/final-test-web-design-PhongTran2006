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3A64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ĐẠI HỌC TRÀ VINH</w:t>
      </w:r>
    </w:p>
    <w:p w14:paraId="3F1F102E" w14:textId="77777777" w:rsidR="00A705BC" w:rsidRPr="00181793" w:rsidRDefault="00A705BC" w:rsidP="00181793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25BC864F" w14:textId="77777777" w:rsidR="00A705BC" w:rsidRDefault="00A705BC" w:rsidP="00181793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4C79571F" w14:textId="77777777" w:rsidR="00397034" w:rsidRDefault="00397034" w:rsidP="00181793">
      <w:pPr>
        <w:jc w:val="center"/>
        <w:rPr>
          <w:b/>
          <w:sz w:val="30"/>
          <w:szCs w:val="30"/>
        </w:rPr>
      </w:pPr>
    </w:p>
    <w:p w14:paraId="6610129B" w14:textId="77777777" w:rsidR="00DB2AD8" w:rsidRPr="00AF30EA" w:rsidRDefault="00DB2AD8" w:rsidP="00181793">
      <w:pPr>
        <w:jc w:val="center"/>
        <w:rPr>
          <w:b/>
          <w:sz w:val="30"/>
          <w:szCs w:val="30"/>
        </w:rPr>
      </w:pPr>
    </w:p>
    <w:p w14:paraId="11A6B60E" w14:textId="77777777" w:rsidR="00A705BC" w:rsidRDefault="00AF30EA" w:rsidP="00181793">
      <w:pPr>
        <w:jc w:val="center"/>
      </w:pPr>
      <w:r>
        <w:rPr>
          <w:noProof/>
        </w:rPr>
        <w:drawing>
          <wp:inline distT="0" distB="0" distL="0" distR="0" wp14:anchorId="301B7805" wp14:editId="28D8158F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E039" w14:textId="77777777" w:rsidR="00DB2AD8" w:rsidRDefault="00DB2AD8" w:rsidP="00181793">
      <w:pPr>
        <w:jc w:val="center"/>
      </w:pPr>
    </w:p>
    <w:p w14:paraId="5A80B9D4" w14:textId="77777777" w:rsidR="00397034" w:rsidRDefault="00397034" w:rsidP="00181793">
      <w:pPr>
        <w:jc w:val="center"/>
      </w:pPr>
    </w:p>
    <w:p w14:paraId="1765F307" w14:textId="77777777" w:rsidR="00A705BC" w:rsidRPr="00A675D2" w:rsidRDefault="00A705BC" w:rsidP="00181793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3D29146E" w14:textId="77777777" w:rsidR="00A705BC" w:rsidRDefault="00C77F74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6C01A556" w14:textId="77777777" w:rsidR="00DB2AD8" w:rsidRDefault="00DB2AD8" w:rsidP="00181793">
      <w:pPr>
        <w:jc w:val="center"/>
        <w:rPr>
          <w:b/>
          <w:sz w:val="30"/>
          <w:szCs w:val="30"/>
        </w:rPr>
      </w:pPr>
    </w:p>
    <w:p w14:paraId="1630CB3B" w14:textId="77777777" w:rsidR="00DB2AD8" w:rsidRPr="00A675D2" w:rsidRDefault="00DB2AD8" w:rsidP="00181793">
      <w:pPr>
        <w:jc w:val="center"/>
        <w:rPr>
          <w:b/>
          <w:sz w:val="30"/>
          <w:szCs w:val="30"/>
        </w:rPr>
      </w:pPr>
    </w:p>
    <w:p w14:paraId="68F15AFE" w14:textId="1A4D33AD" w:rsidR="00F55323" w:rsidRDefault="00F55323" w:rsidP="00181793">
      <w:pPr>
        <w:jc w:val="center"/>
        <w:rPr>
          <w:b/>
          <w:sz w:val="40"/>
          <w:szCs w:val="40"/>
        </w:rPr>
      </w:pPr>
      <w:r w:rsidRPr="00A675D2">
        <w:rPr>
          <w:b/>
          <w:sz w:val="40"/>
          <w:szCs w:val="40"/>
        </w:rPr>
        <w:t>T</w:t>
      </w:r>
      <w:r w:rsidR="009B1E4C">
        <w:rPr>
          <w:b/>
          <w:sz w:val="40"/>
          <w:szCs w:val="40"/>
        </w:rPr>
        <w:t xml:space="preserve">HIẾT KẾ VÀ XÂY DỰNG MÔ HÌNH KINH DOANH </w:t>
      </w:r>
    </w:p>
    <w:p w14:paraId="0E3CA3D5" w14:textId="77777777" w:rsidR="00DB2AD8" w:rsidRDefault="00DB2AD8" w:rsidP="00181793">
      <w:pPr>
        <w:jc w:val="center"/>
        <w:rPr>
          <w:b/>
          <w:sz w:val="40"/>
          <w:szCs w:val="40"/>
        </w:rPr>
      </w:pPr>
    </w:p>
    <w:p w14:paraId="4765E8E3" w14:textId="77777777" w:rsidR="00DB2AD8" w:rsidRPr="00A675D2" w:rsidRDefault="00DB2AD8" w:rsidP="00181793">
      <w:pPr>
        <w:jc w:val="center"/>
        <w:rPr>
          <w:b/>
          <w:sz w:val="40"/>
          <w:szCs w:val="40"/>
        </w:rPr>
      </w:pPr>
    </w:p>
    <w:tbl>
      <w:tblPr>
        <w:tblStyle w:val="LiBang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F55323" w:rsidRPr="00F50FA9" w14:paraId="1C56DFD7" w14:textId="77777777" w:rsidTr="00F50FA9">
        <w:tc>
          <w:tcPr>
            <w:tcW w:w="2402" w:type="pct"/>
          </w:tcPr>
          <w:p w14:paraId="2BA42362" w14:textId="77777777" w:rsidR="00F55323" w:rsidRPr="00F50FA9" w:rsidRDefault="00F5532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52EE350D" w14:textId="77777777" w:rsidR="00F55323" w:rsidRPr="00F50FA9" w:rsidRDefault="005C722E" w:rsidP="00397034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 xml:space="preserve">. </w:t>
            </w:r>
            <w:r w:rsidR="00E40233" w:rsidRPr="00F50FA9">
              <w:rPr>
                <w:sz w:val="28"/>
                <w:szCs w:val="28"/>
              </w:rPr>
              <w:t>Nguyễn Ngọc Đan Thanh</w:t>
            </w:r>
          </w:p>
        </w:tc>
        <w:tc>
          <w:tcPr>
            <w:tcW w:w="2598" w:type="pct"/>
          </w:tcPr>
          <w:p w14:paraId="17761462" w14:textId="77777777" w:rsidR="00F55323" w:rsidRPr="00F50FA9" w:rsidRDefault="00E4023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27F8B338" w14:textId="49D9D9AB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9B1E4C">
              <w:rPr>
                <w:sz w:val="28"/>
                <w:szCs w:val="28"/>
              </w:rPr>
              <w:t>Trần Khải Phong</w:t>
            </w:r>
          </w:p>
          <w:p w14:paraId="0B0026FD" w14:textId="6A3100B4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>: 110</w:t>
            </w:r>
            <w:r w:rsidR="009B1E4C">
              <w:rPr>
                <w:sz w:val="28"/>
                <w:szCs w:val="28"/>
              </w:rPr>
              <w:t>124251</w:t>
            </w:r>
          </w:p>
          <w:p w14:paraId="1FE481DE" w14:textId="0EE44646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>: DA2</w:t>
            </w:r>
            <w:r w:rsidR="009B1E4C">
              <w:rPr>
                <w:sz w:val="28"/>
                <w:szCs w:val="28"/>
              </w:rPr>
              <w:t>4TTC</w:t>
            </w:r>
          </w:p>
        </w:tc>
      </w:tr>
    </w:tbl>
    <w:p w14:paraId="4BD60BCE" w14:textId="77777777" w:rsidR="00F55323" w:rsidRDefault="00F55323"/>
    <w:p w14:paraId="6D8FA95C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3B613239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1AD07BAB" w14:textId="77777777" w:rsidR="00AE352B" w:rsidRPr="00DE6FBB" w:rsidRDefault="00AE352B" w:rsidP="00397034">
      <w:pPr>
        <w:jc w:val="center"/>
        <w:rPr>
          <w:b/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4B25031F" w14:textId="77777777" w:rsidR="00DB2AD8" w:rsidRPr="00181793" w:rsidRDefault="003B599F" w:rsidP="00DB2AD8">
      <w:pPr>
        <w:jc w:val="center"/>
        <w:rPr>
          <w:sz w:val="30"/>
          <w:szCs w:val="30"/>
        </w:rPr>
      </w:pPr>
      <w:r>
        <w:br w:type="page"/>
      </w:r>
      <w:r w:rsidR="00DB2AD8" w:rsidRPr="00181793">
        <w:rPr>
          <w:sz w:val="30"/>
          <w:szCs w:val="30"/>
        </w:rPr>
        <w:lastRenderedPageBreak/>
        <w:t>ĐẠI HỌC TRÀ VINH</w:t>
      </w:r>
    </w:p>
    <w:p w14:paraId="65F59859" w14:textId="77777777" w:rsidR="00DB2AD8" w:rsidRPr="00181793" w:rsidRDefault="00DB2AD8" w:rsidP="00DB2AD8">
      <w:pPr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19E2713D" w14:textId="77777777" w:rsidR="00DB2AD8" w:rsidRDefault="00DB2AD8" w:rsidP="00DB2AD8">
      <w:pPr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1F1F0203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039CE032" w14:textId="77777777" w:rsidR="00DB2AD8" w:rsidRPr="00AF30EA" w:rsidRDefault="00DB2AD8" w:rsidP="00DB2AD8">
      <w:pPr>
        <w:jc w:val="center"/>
        <w:rPr>
          <w:b/>
          <w:sz w:val="30"/>
          <w:szCs w:val="30"/>
        </w:rPr>
      </w:pPr>
    </w:p>
    <w:p w14:paraId="34518CFF" w14:textId="77777777" w:rsidR="00DB2AD8" w:rsidRDefault="00DB2AD8" w:rsidP="00DB2AD8">
      <w:pPr>
        <w:jc w:val="center"/>
      </w:pPr>
      <w:r>
        <w:rPr>
          <w:noProof/>
        </w:rPr>
        <w:drawing>
          <wp:inline distT="0" distB="0" distL="0" distR="0" wp14:anchorId="3649F6BC" wp14:editId="4E8B6C3A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DA45" w14:textId="77777777" w:rsidR="00DB2AD8" w:rsidRDefault="00DB2AD8" w:rsidP="00DB2AD8">
      <w:pPr>
        <w:jc w:val="center"/>
      </w:pPr>
    </w:p>
    <w:p w14:paraId="4AB4556B" w14:textId="77777777" w:rsidR="00DB2AD8" w:rsidRDefault="00DB2AD8" w:rsidP="00DB2AD8">
      <w:pPr>
        <w:jc w:val="center"/>
      </w:pPr>
    </w:p>
    <w:p w14:paraId="033DC73C" w14:textId="77777777" w:rsidR="00C50A2A" w:rsidRPr="00A675D2" w:rsidRDefault="00C50A2A" w:rsidP="00C50A2A">
      <w:pPr>
        <w:jc w:val="center"/>
        <w:rPr>
          <w:b/>
          <w:sz w:val="30"/>
          <w:szCs w:val="30"/>
        </w:rPr>
      </w:pPr>
      <w:r w:rsidRPr="00A675D2">
        <w:rPr>
          <w:b/>
          <w:sz w:val="30"/>
          <w:szCs w:val="30"/>
        </w:rPr>
        <w:t>ĐỒ ÁN MÔN HỌC</w:t>
      </w:r>
    </w:p>
    <w:p w14:paraId="741108B5" w14:textId="77777777" w:rsidR="00C50A2A" w:rsidRDefault="00C50A2A" w:rsidP="00C50A2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4C8805A3" w14:textId="77777777" w:rsidR="00DB2AD8" w:rsidRDefault="00DB2AD8" w:rsidP="00DB2AD8">
      <w:pPr>
        <w:jc w:val="center"/>
        <w:rPr>
          <w:b/>
          <w:sz w:val="30"/>
          <w:szCs w:val="30"/>
        </w:rPr>
      </w:pPr>
    </w:p>
    <w:p w14:paraId="194D0EC4" w14:textId="77777777" w:rsidR="00DB2AD8" w:rsidRPr="00A675D2" w:rsidRDefault="00DB2AD8" w:rsidP="00DB2AD8">
      <w:pPr>
        <w:jc w:val="center"/>
        <w:rPr>
          <w:b/>
          <w:sz w:val="30"/>
          <w:szCs w:val="30"/>
        </w:rPr>
      </w:pPr>
    </w:p>
    <w:p w14:paraId="3C3C32CB" w14:textId="0875BE04" w:rsidR="00DB2AD8" w:rsidRDefault="00DB2AD8" w:rsidP="00DB2AD8">
      <w:pPr>
        <w:jc w:val="center"/>
        <w:rPr>
          <w:b/>
          <w:sz w:val="40"/>
          <w:szCs w:val="40"/>
        </w:rPr>
      </w:pPr>
      <w:r w:rsidRPr="00A675D2">
        <w:rPr>
          <w:b/>
          <w:sz w:val="40"/>
          <w:szCs w:val="40"/>
        </w:rPr>
        <w:t>T</w:t>
      </w:r>
      <w:r w:rsidR="009B1E4C">
        <w:rPr>
          <w:b/>
          <w:sz w:val="40"/>
          <w:szCs w:val="40"/>
        </w:rPr>
        <w:t>HIẾT KẾ VÀ XÂY DỰNG MÔ HÌNH KINH DOANH</w:t>
      </w:r>
      <w:r w:rsidR="00210758">
        <w:rPr>
          <w:b/>
          <w:sz w:val="40"/>
          <w:szCs w:val="40"/>
        </w:rPr>
        <w:t xml:space="preserve"> HẢI SẢN </w:t>
      </w:r>
    </w:p>
    <w:p w14:paraId="6C757B6C" w14:textId="77777777" w:rsidR="00C50A2A" w:rsidRDefault="00C50A2A" w:rsidP="00DB2AD8">
      <w:pPr>
        <w:jc w:val="center"/>
        <w:rPr>
          <w:b/>
          <w:sz w:val="40"/>
          <w:szCs w:val="40"/>
        </w:rPr>
      </w:pPr>
    </w:p>
    <w:p w14:paraId="720CCABA" w14:textId="77777777" w:rsidR="00C50A2A" w:rsidRDefault="00C50A2A" w:rsidP="00DB2AD8">
      <w:pPr>
        <w:jc w:val="center"/>
        <w:rPr>
          <w:b/>
          <w:sz w:val="40"/>
          <w:szCs w:val="40"/>
        </w:rPr>
      </w:pPr>
    </w:p>
    <w:tbl>
      <w:tblPr>
        <w:tblStyle w:val="LiBang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C50A2A" w:rsidRPr="00F50FA9" w14:paraId="078F7019" w14:textId="77777777" w:rsidTr="00080838">
        <w:tc>
          <w:tcPr>
            <w:tcW w:w="2402" w:type="pct"/>
          </w:tcPr>
          <w:p w14:paraId="6FCA425F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3D6119A4" w14:textId="77777777" w:rsidR="00C50A2A" w:rsidRPr="00F50FA9" w:rsidRDefault="00C50A2A" w:rsidP="00080838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>. Nguyễn Ngọc Đan Thanh</w:t>
            </w:r>
          </w:p>
        </w:tc>
        <w:tc>
          <w:tcPr>
            <w:tcW w:w="2598" w:type="pct"/>
          </w:tcPr>
          <w:p w14:paraId="51218E68" w14:textId="77777777" w:rsidR="00C50A2A" w:rsidRPr="00F50FA9" w:rsidRDefault="00C50A2A" w:rsidP="0008083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0F60FFDB" w14:textId="7E2559F5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>:</w:t>
            </w:r>
            <w:r w:rsidR="009B1E4C">
              <w:rPr>
                <w:sz w:val="28"/>
                <w:szCs w:val="28"/>
              </w:rPr>
              <w:t xml:space="preserve"> Trần Khải Phong</w:t>
            </w:r>
          </w:p>
          <w:p w14:paraId="17442065" w14:textId="3A40A636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>: 1</w:t>
            </w:r>
            <w:r w:rsidR="009B1E4C">
              <w:rPr>
                <w:sz w:val="28"/>
                <w:szCs w:val="28"/>
              </w:rPr>
              <w:t>10124251</w:t>
            </w:r>
          </w:p>
          <w:p w14:paraId="2B9B8022" w14:textId="6C49EBC1" w:rsidR="00C50A2A" w:rsidRPr="00FA7008" w:rsidRDefault="00C50A2A" w:rsidP="0008083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>: D</w:t>
            </w:r>
            <w:r w:rsidR="009B1E4C">
              <w:rPr>
                <w:sz w:val="28"/>
                <w:szCs w:val="28"/>
              </w:rPr>
              <w:t>A24TTC</w:t>
            </w:r>
          </w:p>
        </w:tc>
      </w:tr>
    </w:tbl>
    <w:p w14:paraId="24CC1719" w14:textId="77777777" w:rsidR="0005453D" w:rsidRDefault="0005453D" w:rsidP="0005453D"/>
    <w:p w14:paraId="449ECD68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1B3AF8E2" w14:textId="77777777" w:rsidR="0005453D" w:rsidRDefault="0005453D" w:rsidP="0005453D">
      <w:pPr>
        <w:jc w:val="center"/>
        <w:rPr>
          <w:b/>
          <w:sz w:val="30"/>
          <w:szCs w:val="30"/>
        </w:rPr>
      </w:pPr>
    </w:p>
    <w:p w14:paraId="406AB15F" w14:textId="77777777" w:rsidR="00314527" w:rsidRPr="00DE6FBB" w:rsidRDefault="0005453D" w:rsidP="0005453D">
      <w:pPr>
        <w:jc w:val="center"/>
        <w:rPr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582356FD" w14:textId="77777777" w:rsidR="00574222" w:rsidRDefault="00574222">
      <w:pPr>
        <w:sectPr w:rsidR="00574222" w:rsidSect="00FA7008">
          <w:pgSz w:w="11907" w:h="16840" w:code="9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5ECCFAB4" w14:textId="77777777" w:rsidR="00314527" w:rsidRDefault="00314527" w:rsidP="002D6E1C">
      <w:pPr>
        <w:pStyle w:val="DEMUC"/>
      </w:pPr>
      <w:r>
        <w:lastRenderedPageBreak/>
        <w:t>Lời cảm ơn</w:t>
      </w:r>
    </w:p>
    <w:p w14:paraId="08232F9D" w14:textId="77777777" w:rsidR="000B3389" w:rsidRDefault="000B3389" w:rsidP="000B3389">
      <w:pPr>
        <w:pStyle w:val="noidung"/>
      </w:pPr>
      <w:r>
        <w:t xml:space="preserve">Sau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”.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48E65A06" w14:textId="77777777" w:rsidR="000B3389" w:rsidRDefault="000B3389" w:rsidP="000B3389">
      <w:pPr>
        <w:pStyle w:val="noidung"/>
      </w:pPr>
    </w:p>
    <w:p w14:paraId="481876AA" w14:textId="77777777" w:rsidR="000B3389" w:rsidRDefault="000B3389" w:rsidP="000B3389">
      <w:pPr>
        <w:pStyle w:val="noidung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Quý </w:t>
      </w:r>
      <w:proofErr w:type="spellStart"/>
      <w:r>
        <w:t>Thầy</w:t>
      </w:r>
      <w:proofErr w:type="spellEnd"/>
      <w:r>
        <w:t>/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D8D3378" w14:textId="77777777" w:rsidR="000B3389" w:rsidRDefault="000B3389" w:rsidP="000B3389">
      <w:pPr>
        <w:pStyle w:val="noidung"/>
      </w:pPr>
    </w:p>
    <w:p w14:paraId="5CFC6905" w14:textId="77777777" w:rsidR="000B3389" w:rsidRDefault="000B3389" w:rsidP="000B3389">
      <w:pPr>
        <w:pStyle w:val="noidung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>/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4B29CDB9" w14:textId="77777777" w:rsidR="000B3389" w:rsidRDefault="000B3389" w:rsidP="009E6911">
      <w:pPr>
        <w:pStyle w:val="noidung"/>
        <w:ind w:firstLine="0"/>
      </w:pPr>
    </w:p>
    <w:p w14:paraId="1DC61484" w14:textId="77777777" w:rsidR="000B3389" w:rsidRDefault="000B3389" w:rsidP="000B3389">
      <w:pPr>
        <w:pStyle w:val="noidung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do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Em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Quý </w:t>
      </w:r>
      <w:proofErr w:type="spellStart"/>
      <w:r>
        <w:t>Thầy</w:t>
      </w:r>
      <w:proofErr w:type="spellEnd"/>
      <w:r>
        <w:t>/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530DCB6B" w14:textId="77777777" w:rsidR="000B3389" w:rsidRDefault="000B3389" w:rsidP="000B3389">
      <w:pPr>
        <w:pStyle w:val="noidung"/>
      </w:pPr>
    </w:p>
    <w:p w14:paraId="78BAC093" w14:textId="53419BF1" w:rsidR="000B3C8E" w:rsidRDefault="000B3389" w:rsidP="000B3389">
      <w:pPr>
        <w:pStyle w:val="noidung"/>
      </w:pP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2F7ACAE7" w14:textId="77777777" w:rsidR="000B3C8E" w:rsidRDefault="000B3C8E" w:rsidP="000B3C8E">
      <w:pPr>
        <w:pStyle w:val="noidung"/>
      </w:pPr>
    </w:p>
    <w:p w14:paraId="14C6D15E" w14:textId="77777777" w:rsidR="000B3C8E" w:rsidRDefault="000B3C8E" w:rsidP="000B3C8E">
      <w:pPr>
        <w:pStyle w:val="noidung"/>
      </w:pPr>
    </w:p>
    <w:p w14:paraId="2A5AC7A2" w14:textId="77777777" w:rsidR="000B3C8E" w:rsidRDefault="000B3C8E" w:rsidP="000B3C8E">
      <w:pPr>
        <w:pStyle w:val="noidung"/>
      </w:pPr>
    </w:p>
    <w:p w14:paraId="77A96C70" w14:textId="77777777" w:rsidR="000B3C8E" w:rsidRPr="000B3C8E" w:rsidRDefault="000B3C8E" w:rsidP="000B3C8E">
      <w:pPr>
        <w:pStyle w:val="noidung"/>
        <w:ind w:left="5103"/>
        <w:jc w:val="center"/>
        <w:rPr>
          <w:b/>
        </w:rPr>
      </w:pPr>
      <w:r w:rsidRPr="000B3C8E">
        <w:rPr>
          <w:b/>
        </w:rPr>
        <w:t xml:space="preserve">Sinh </w:t>
      </w:r>
      <w:proofErr w:type="spellStart"/>
      <w:r w:rsidRPr="000B3C8E">
        <w:rPr>
          <w:b/>
        </w:rPr>
        <w:t>viên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thực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hiện</w:t>
      </w:r>
      <w:proofErr w:type="spellEnd"/>
    </w:p>
    <w:p w14:paraId="39B1F5AE" w14:textId="2E789DFD" w:rsidR="000B3C8E" w:rsidRDefault="009E6911" w:rsidP="000B3C8E">
      <w:pPr>
        <w:pStyle w:val="noidung"/>
        <w:ind w:left="5103"/>
        <w:jc w:val="center"/>
      </w:pPr>
      <w:r>
        <w:t>PHONG</w:t>
      </w:r>
    </w:p>
    <w:p w14:paraId="7B2AEAC0" w14:textId="77777777" w:rsidR="000B3C8E" w:rsidRDefault="000B3C8E" w:rsidP="000B3C8E">
      <w:pPr>
        <w:pStyle w:val="noidung"/>
        <w:ind w:left="5103"/>
        <w:jc w:val="center"/>
      </w:pPr>
    </w:p>
    <w:p w14:paraId="30487D83" w14:textId="77777777" w:rsidR="009E6911" w:rsidRDefault="000B3C8E" w:rsidP="000B3C8E">
      <w:pPr>
        <w:pStyle w:val="noidung"/>
        <w:ind w:left="5103"/>
        <w:jc w:val="center"/>
      </w:pPr>
      <w:proofErr w:type="spellStart"/>
      <w:r>
        <w:lastRenderedPageBreak/>
        <w:t>Ghi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387CC016" w14:textId="516841C6" w:rsidR="000B3C8E" w:rsidRDefault="009E6911" w:rsidP="000B3C8E">
      <w:pPr>
        <w:pStyle w:val="noidung"/>
        <w:ind w:left="5103"/>
        <w:jc w:val="center"/>
      </w:pPr>
      <w:r>
        <w:t>Trần Khải Phong</w:t>
      </w:r>
      <w:r w:rsidR="000B3C8E">
        <w:br w:type="page"/>
      </w:r>
    </w:p>
    <w:p w14:paraId="24E1DB0B" w14:textId="77777777" w:rsidR="00314527" w:rsidRDefault="00314527" w:rsidP="002D6E1C">
      <w:pPr>
        <w:pStyle w:val="DEMUC"/>
      </w:pPr>
      <w:r>
        <w:lastRenderedPageBreak/>
        <w:t>Mục lục</w:t>
      </w:r>
    </w:p>
    <w:p w14:paraId="079D00AD" w14:textId="77777777" w:rsidR="00A6023F" w:rsidRDefault="00084BF4">
      <w:pPr>
        <w:pStyle w:val="Muclu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160097" w:history="1">
        <w:r w:rsidR="00A6023F" w:rsidRPr="00B8543E">
          <w:rPr>
            <w:rStyle w:val="Siuktni"/>
            <w:noProof/>
          </w:rPr>
          <w:t>CHƯƠNG 1. Tổng quan nghiên cứu</w:t>
        </w:r>
        <w:r w:rsidR="00A6023F">
          <w:rPr>
            <w:noProof/>
            <w:webHidden/>
          </w:rPr>
          <w:tab/>
        </w:r>
        <w:r w:rsidR="00A6023F">
          <w:rPr>
            <w:noProof/>
            <w:webHidden/>
          </w:rPr>
          <w:fldChar w:fldCharType="begin"/>
        </w:r>
        <w:r w:rsidR="00A6023F">
          <w:rPr>
            <w:noProof/>
            <w:webHidden/>
          </w:rPr>
          <w:instrText xml:space="preserve"> PAGEREF _Toc230160097 \h </w:instrText>
        </w:r>
        <w:r w:rsidR="00A6023F">
          <w:rPr>
            <w:noProof/>
            <w:webHidden/>
          </w:rPr>
        </w:r>
        <w:r w:rsidR="00A6023F">
          <w:rPr>
            <w:noProof/>
            <w:webHidden/>
          </w:rPr>
          <w:fldChar w:fldCharType="separate"/>
        </w:r>
        <w:r w:rsidR="00A6023F">
          <w:rPr>
            <w:noProof/>
            <w:webHidden/>
          </w:rPr>
          <w:t>1</w:t>
        </w:r>
        <w:r w:rsidR="00A6023F">
          <w:rPr>
            <w:noProof/>
            <w:webHidden/>
          </w:rPr>
          <w:fldChar w:fldCharType="end"/>
        </w:r>
      </w:hyperlink>
    </w:p>
    <w:p w14:paraId="2D2FB1DC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8" w:history="1">
        <w:r w:rsidRPr="00B8543E">
          <w:rPr>
            <w:rStyle w:val="Siuktni"/>
            <w:noProof/>
          </w:rPr>
          <w:t>1.1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C70391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099" w:history="1">
        <w:r w:rsidRPr="00B8543E">
          <w:rPr>
            <w:rStyle w:val="Siuktni"/>
            <w:noProof/>
          </w:rPr>
          <w:t>1.2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E07F76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0" w:history="1">
        <w:r w:rsidRPr="00B8543E">
          <w:rPr>
            <w:rStyle w:val="Siuktni"/>
            <w:noProof/>
          </w:rPr>
          <w:t>1.3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8684AA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1" w:history="1">
        <w:r w:rsidRPr="00B8543E">
          <w:rPr>
            <w:rStyle w:val="Siuktni"/>
            <w:noProof/>
          </w:rPr>
          <w:t>1.4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9C73CF" w14:textId="77777777" w:rsidR="00A6023F" w:rsidRDefault="00A6023F">
      <w:pPr>
        <w:pStyle w:val="Muclu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2" w:history="1">
        <w:r w:rsidRPr="00B8543E">
          <w:rPr>
            <w:rStyle w:val="Siuktni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1394F4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3" w:history="1">
        <w:r w:rsidRPr="00B8543E">
          <w:rPr>
            <w:rStyle w:val="Siuktni"/>
            <w:noProof/>
          </w:rPr>
          <w:t>2.1 Tiêu đề mục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463CCB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4" w:history="1">
        <w:r w:rsidRPr="00B8543E">
          <w:rPr>
            <w:rStyle w:val="Siuktni"/>
            <w:noProof/>
          </w:rPr>
          <w:t>2.2 Tiêu đề mục 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96FDA8" w14:textId="77777777" w:rsidR="00A6023F" w:rsidRDefault="00A6023F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5" w:history="1">
        <w:r w:rsidRPr="00B8543E">
          <w:rPr>
            <w:rStyle w:val="Siuktni"/>
            <w:noProof/>
          </w:rPr>
          <w:t>2.2.1 Tiêu đề mục 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8DDB91" w14:textId="77777777" w:rsidR="00A6023F" w:rsidRDefault="00A6023F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6" w:history="1">
        <w:r w:rsidRPr="00B8543E">
          <w:rPr>
            <w:rStyle w:val="Siuktni"/>
            <w:noProof/>
          </w:rPr>
          <w:t>2.2.2 Tiêu đề mục 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2D12BB" w14:textId="77777777" w:rsidR="00A6023F" w:rsidRDefault="00A6023F">
      <w:pPr>
        <w:pStyle w:val="Muclu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7" w:history="1">
        <w:r w:rsidRPr="00B8543E">
          <w:rPr>
            <w:rStyle w:val="Siuktni"/>
            <w:noProof/>
          </w:rPr>
          <w:t>2.2.2.1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346D98" w14:textId="77777777" w:rsidR="00A6023F" w:rsidRDefault="00A6023F">
      <w:pPr>
        <w:pStyle w:val="Muclu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8" w:history="1">
        <w:r w:rsidRPr="00B8543E">
          <w:rPr>
            <w:rStyle w:val="Siuktni"/>
            <w:noProof/>
          </w:rPr>
          <w:t>2.2.2.2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5D3C02" w14:textId="77777777" w:rsidR="00A6023F" w:rsidRDefault="00A6023F">
      <w:pPr>
        <w:pStyle w:val="Muclu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09" w:history="1">
        <w:r w:rsidRPr="00B8543E">
          <w:rPr>
            <w:rStyle w:val="Siuktni"/>
            <w:noProof/>
          </w:rPr>
          <w:t>CHƯƠNG 3.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D3DFC1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0" w:history="1">
        <w:r w:rsidRPr="00B8543E">
          <w:rPr>
            <w:rStyle w:val="Siuktni"/>
            <w:noProof/>
          </w:rPr>
          <w:t>3.1 Mô tả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3BF6CF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1" w:history="1">
        <w:r w:rsidRPr="00B8543E">
          <w:rPr>
            <w:rStyle w:val="Siuktni"/>
            <w:noProof/>
          </w:rPr>
          <w:t>3.2 Đặc tả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783B3E" w14:textId="77777777" w:rsidR="00A6023F" w:rsidRDefault="00A6023F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2" w:history="1">
        <w:r w:rsidRPr="00B8543E">
          <w:rPr>
            <w:rStyle w:val="Siuktni"/>
            <w:noProof/>
          </w:rPr>
          <w:t>3.2.1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857D68" w14:textId="77777777" w:rsidR="00A6023F" w:rsidRDefault="00A6023F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3" w:history="1">
        <w:r w:rsidRPr="00B8543E">
          <w:rPr>
            <w:rStyle w:val="Siuktni"/>
            <w:noProof/>
          </w:rPr>
          <w:t>3.2.2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28EE59" w14:textId="77777777" w:rsidR="00A6023F" w:rsidRDefault="00A6023F">
      <w:pPr>
        <w:pStyle w:val="Muclu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4" w:history="1">
        <w:r w:rsidRPr="00B8543E">
          <w:rPr>
            <w:rStyle w:val="Siuktni"/>
            <w:noProof/>
          </w:rPr>
          <w:t>3.2.2.1 Tiêu đề mục 2.2.2.1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4CB7EF" w14:textId="77777777" w:rsidR="00A6023F" w:rsidRDefault="00A6023F">
      <w:pPr>
        <w:pStyle w:val="Mucluc4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5" w:history="1">
        <w:r w:rsidRPr="00B8543E">
          <w:rPr>
            <w:rStyle w:val="Siuktni"/>
            <w:noProof/>
          </w:rPr>
          <w:t>3.2.2.2 Tiêu đề mục 2.2.2.2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38F902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6" w:history="1">
        <w:r w:rsidRPr="00B8543E">
          <w:rPr>
            <w:rStyle w:val="Siuktni"/>
            <w:noProof/>
          </w:rPr>
          <w:t>3.3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B58982" w14:textId="77777777" w:rsidR="00A6023F" w:rsidRDefault="00A6023F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7" w:history="1">
        <w:r w:rsidRPr="00B8543E">
          <w:rPr>
            <w:rStyle w:val="Siuktni"/>
            <w:noProof/>
          </w:rPr>
          <w:t>3.3.1 Cấu trúc lưu trữ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693184" w14:textId="77777777" w:rsidR="00A6023F" w:rsidRDefault="00A6023F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8" w:history="1">
        <w:r w:rsidRPr="00B8543E">
          <w:rPr>
            <w:rStyle w:val="Siuktni"/>
            <w:noProof/>
          </w:rPr>
          <w:t>3.3.2 Đặc tả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9D875E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19" w:history="1">
        <w:r w:rsidRPr="00B8543E">
          <w:rPr>
            <w:rStyle w:val="Siuktni"/>
            <w:noProof/>
          </w:rPr>
          <w:t>3.4 Thiết kế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5F0900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0" w:history="1">
        <w:r w:rsidRPr="00B8543E">
          <w:rPr>
            <w:rStyle w:val="Siuktni"/>
            <w:noProof/>
          </w:rPr>
          <w:t>3.5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E91567" w14:textId="77777777" w:rsidR="00A6023F" w:rsidRDefault="00A6023F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1" w:history="1">
        <w:r w:rsidRPr="00B8543E">
          <w:rPr>
            <w:rStyle w:val="Siuktni"/>
            <w:noProof/>
          </w:rPr>
          <w:t>3.5.1 Sơ đồ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E6C012" w14:textId="77777777" w:rsidR="00A6023F" w:rsidRDefault="00A6023F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2" w:history="1">
        <w:r w:rsidRPr="00B8543E">
          <w:rPr>
            <w:rStyle w:val="Siuktni"/>
            <w:noProof/>
          </w:rPr>
          <w:t>3.5.2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636076" w14:textId="77777777" w:rsidR="00A6023F" w:rsidRDefault="00A6023F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3" w:history="1">
        <w:r w:rsidRPr="00B8543E">
          <w:rPr>
            <w:rStyle w:val="Siuktni"/>
            <w:noProof/>
          </w:rPr>
          <w:t>3.5.3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785441" w14:textId="77777777" w:rsidR="00A6023F" w:rsidRDefault="00A6023F">
      <w:pPr>
        <w:pStyle w:val="Muclu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4" w:history="1">
        <w:r w:rsidRPr="00B8543E">
          <w:rPr>
            <w:rStyle w:val="Siuktni"/>
            <w:noProof/>
          </w:rPr>
          <w:t>CHƯƠNG 4.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44FCBB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5" w:history="1">
        <w:r w:rsidRPr="00B8543E">
          <w:rPr>
            <w:rStyle w:val="Siuktni"/>
            <w:noProof/>
          </w:rPr>
          <w:t>4.1 Dữ liệu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A077D7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6" w:history="1">
        <w:r w:rsidRPr="00B8543E">
          <w:rPr>
            <w:rStyle w:val="Siuktni"/>
            <w:noProof/>
          </w:rPr>
          <w:t>4.2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2227C9" w14:textId="77777777" w:rsidR="00A6023F" w:rsidRDefault="00A6023F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7" w:history="1">
        <w:r w:rsidRPr="00B8543E">
          <w:rPr>
            <w:rStyle w:val="Siuktni"/>
            <w:noProof/>
          </w:rPr>
          <w:t>4.2.1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5CF1BC" w14:textId="77777777" w:rsidR="00A6023F" w:rsidRDefault="00A6023F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8" w:history="1">
        <w:r w:rsidRPr="00B8543E">
          <w:rPr>
            <w:rStyle w:val="Siuktni"/>
            <w:noProof/>
          </w:rPr>
          <w:t>4.2.2 Giao diện trang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B2771E" w14:textId="77777777" w:rsidR="00A6023F" w:rsidRDefault="00A6023F">
      <w:pPr>
        <w:pStyle w:val="Mucluc1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29" w:history="1">
        <w:r w:rsidRPr="00B8543E">
          <w:rPr>
            <w:rStyle w:val="Siuktni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907343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0" w:history="1">
        <w:r w:rsidRPr="00B8543E">
          <w:rPr>
            <w:rStyle w:val="Siuktni"/>
            <w:noProof/>
          </w:rPr>
          <w:t>5.1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A27365" w14:textId="77777777" w:rsidR="00A6023F" w:rsidRDefault="00A6023F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sz w:val="22"/>
        </w:rPr>
      </w:pPr>
      <w:hyperlink w:anchor="_Toc230160131" w:history="1">
        <w:r w:rsidRPr="00B8543E">
          <w:rPr>
            <w:rStyle w:val="Siuktni"/>
            <w:noProof/>
          </w:rPr>
          <w:t>5.2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_Toc230160131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31C5AB" w14:textId="77777777" w:rsidR="00084BF4" w:rsidRDefault="00084BF4">
      <w:r>
        <w:fldChar w:fldCharType="end"/>
      </w:r>
    </w:p>
    <w:p w14:paraId="3A78F65B" w14:textId="77777777" w:rsidR="00C50A2A" w:rsidRDefault="00C50A2A" w:rsidP="00C50A2A">
      <w:pPr>
        <w:pStyle w:val="DEMUC"/>
      </w:pPr>
      <w:r>
        <w:br w:type="page"/>
      </w:r>
    </w:p>
    <w:p w14:paraId="4D8FD49A" w14:textId="77777777" w:rsidR="000B3C8E" w:rsidRDefault="00314527" w:rsidP="00C50A2A">
      <w:pPr>
        <w:pStyle w:val="DEMUC"/>
      </w:pPr>
      <w:r>
        <w:lastRenderedPageBreak/>
        <w:t>Danh mục hình ảnh</w:t>
      </w:r>
    </w:p>
    <w:p w14:paraId="21DC0618" w14:textId="77777777" w:rsidR="00D840FB" w:rsidRDefault="000B3C8E" w:rsidP="00D840FB">
      <w:pPr>
        <w:pStyle w:val="noidung"/>
      </w:pPr>
      <w:proofErr w:type="spellStart"/>
      <w:r>
        <w:t>Chèn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References &gt; Insert Table of Figures </w:t>
      </w:r>
      <w:r w:rsidR="00D840FB">
        <w:t xml:space="preserve">&gt; </w:t>
      </w:r>
      <w:proofErr w:type="spellStart"/>
      <w:r w:rsidR="00D840FB">
        <w:t>chọn</w:t>
      </w:r>
      <w:proofErr w:type="spellEnd"/>
      <w:r w:rsidR="00D840FB">
        <w:t xml:space="preserve"> </w:t>
      </w:r>
      <w:proofErr w:type="spellStart"/>
      <w:r w:rsidR="00D840FB">
        <w:t>nhãn</w:t>
      </w:r>
      <w:proofErr w:type="spellEnd"/>
      <w:r w:rsidR="00D840FB">
        <w:t xml:space="preserve"> </w:t>
      </w:r>
      <w:proofErr w:type="spellStart"/>
      <w:r w:rsidR="00D840FB">
        <w:t>Hình</w:t>
      </w:r>
      <w:proofErr w:type="spellEnd"/>
      <w:r w:rsidR="00D840FB">
        <w:t xml:space="preserve"> </w:t>
      </w:r>
      <w:proofErr w:type="spellStart"/>
      <w:r w:rsidR="00D840FB">
        <w:t>tại</w:t>
      </w:r>
      <w:proofErr w:type="spellEnd"/>
      <w:r w:rsidR="00D840FB">
        <w:t xml:space="preserve"> </w:t>
      </w:r>
      <w:proofErr w:type="spellStart"/>
      <w:r w:rsidR="00D840FB">
        <w:t>khung</w:t>
      </w:r>
      <w:proofErr w:type="spellEnd"/>
      <w:r w:rsidR="00D840FB">
        <w:t xml:space="preserve"> </w:t>
      </w:r>
      <w:proofErr w:type="spellStart"/>
      <w:r w:rsidR="00D840FB">
        <w:t>màu</w:t>
      </w:r>
      <w:proofErr w:type="spellEnd"/>
      <w:r w:rsidR="00D840FB">
        <w:t xml:space="preserve"> </w:t>
      </w:r>
      <w:proofErr w:type="spellStart"/>
      <w:r w:rsidR="00D840FB">
        <w:t>đỏ</w:t>
      </w:r>
      <w:proofErr w:type="spellEnd"/>
    </w:p>
    <w:p w14:paraId="10E27AA6" w14:textId="77777777" w:rsidR="00D840FB" w:rsidRDefault="00D840FB" w:rsidP="000B3C8E">
      <w:pPr>
        <w:pStyle w:val="noidung"/>
      </w:pPr>
      <w:r w:rsidRPr="00D840FB">
        <w:rPr>
          <w:noProof/>
        </w:rPr>
        <w:drawing>
          <wp:inline distT="0" distB="0" distL="0" distR="0" wp14:anchorId="3F211879" wp14:editId="77D819F7">
            <wp:extent cx="5162997" cy="4808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E10F" w14:textId="77777777" w:rsidR="00D840FB" w:rsidRDefault="00D840FB">
      <w:pPr>
        <w:rPr>
          <w:b/>
          <w:caps/>
          <w:sz w:val="30"/>
        </w:rPr>
      </w:pPr>
      <w:r>
        <w:br w:type="page"/>
      </w:r>
    </w:p>
    <w:p w14:paraId="06D1E37B" w14:textId="77777777" w:rsidR="00314527" w:rsidRDefault="00314527" w:rsidP="00C50A2A">
      <w:pPr>
        <w:pStyle w:val="DEMUC"/>
      </w:pPr>
      <w:r>
        <w:lastRenderedPageBreak/>
        <w:t>Danh mục bảng biểu</w:t>
      </w:r>
    </w:p>
    <w:p w14:paraId="3D108FCB" w14:textId="77777777" w:rsidR="00D840FB" w:rsidRDefault="00D840FB" w:rsidP="00D840FB">
      <w:pPr>
        <w:pStyle w:val="noidung"/>
      </w:pPr>
      <w:proofErr w:type="spellStart"/>
      <w:r>
        <w:t>Chèn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References &gt; Insert Table of </w:t>
      </w:r>
      <w:proofErr w:type="gramStart"/>
      <w:r>
        <w:t>Figures  &gt;</w:t>
      </w:r>
      <w:proofErr w:type="gram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</w:p>
    <w:p w14:paraId="3F693BBC" w14:textId="77777777" w:rsidR="00D840FB" w:rsidRDefault="00D840FB" w:rsidP="00D840FB">
      <w:pPr>
        <w:pStyle w:val="noidung"/>
      </w:pPr>
      <w:r w:rsidRPr="00D840FB">
        <w:rPr>
          <w:noProof/>
        </w:rPr>
        <w:drawing>
          <wp:inline distT="0" distB="0" distL="0" distR="0" wp14:anchorId="628C9C97" wp14:editId="47603B73">
            <wp:extent cx="5162997" cy="48086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997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5EBC" w14:textId="77777777" w:rsidR="0002381A" w:rsidRDefault="0002381A" w:rsidP="00C50A2A">
      <w:pPr>
        <w:pStyle w:val="DEMUC"/>
      </w:pPr>
    </w:p>
    <w:p w14:paraId="0BB0180F" w14:textId="77777777" w:rsidR="00D840FB" w:rsidRDefault="00D840FB" w:rsidP="00C50A2A">
      <w:pPr>
        <w:pStyle w:val="DEMUC"/>
        <w:sectPr w:rsidR="00D840FB" w:rsidSect="00A6023F">
          <w:footerReference w:type="default" r:id="rId10"/>
          <w:pgSz w:w="11907" w:h="16840" w:code="9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</w:p>
    <w:p w14:paraId="7D97AF0B" w14:textId="77777777" w:rsidR="00314527" w:rsidRDefault="00101E1F" w:rsidP="00BD00D0">
      <w:pPr>
        <w:pStyle w:val="u1"/>
      </w:pPr>
      <w:bookmarkStart w:id="0" w:name="_Toc230160097"/>
      <w:r>
        <w:lastRenderedPageBreak/>
        <w:t>T</w:t>
      </w:r>
      <w:r w:rsidR="0035699F">
        <w:t>ổng quan nghiên cứu</w:t>
      </w:r>
      <w:bookmarkEnd w:id="0"/>
    </w:p>
    <w:p w14:paraId="3F2330A8" w14:textId="77777777" w:rsidR="007950DA" w:rsidRDefault="007950DA" w:rsidP="00EC5402">
      <w:pPr>
        <w:pStyle w:val="u2"/>
      </w:pPr>
      <w:bookmarkStart w:id="1" w:name="_Toc230160098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"/>
      <w:proofErr w:type="spellEnd"/>
    </w:p>
    <w:p w14:paraId="3C5BEBAF" w14:textId="12B66005" w:rsidR="00210758" w:rsidRDefault="00210758" w:rsidP="00210758"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do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FCE8F19" w14:textId="2D6D6394" w:rsidR="00210758" w:rsidRDefault="00210758" w:rsidP="00210758"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Website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60471A0" w14:textId="77777777" w:rsidR="00633EAE" w:rsidRDefault="00633EAE" w:rsidP="00210758"/>
    <w:p w14:paraId="5B617CD8" w14:textId="53EF5855" w:rsidR="00633EAE" w:rsidRPr="00210758" w:rsidRDefault="000D2493" w:rsidP="00210758">
      <w:r>
        <w:rPr>
          <w:noProof/>
        </w:rPr>
        <w:drawing>
          <wp:inline distT="0" distB="0" distL="0" distR="0" wp14:anchorId="201C8E45" wp14:editId="204BE5B5">
            <wp:extent cx="5580380" cy="5580380"/>
            <wp:effectExtent l="0" t="0" r="1270" b="1270"/>
            <wp:docPr id="1997909694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09694" name="Hình ảnh 19979096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7A04" w14:textId="77777777" w:rsidR="007950DA" w:rsidRDefault="007950DA" w:rsidP="00EC5402">
      <w:pPr>
        <w:pStyle w:val="u2"/>
      </w:pPr>
      <w:bookmarkStart w:id="2" w:name="_Toc230160099"/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"/>
      <w:proofErr w:type="spellEnd"/>
    </w:p>
    <w:p w14:paraId="4515042F" w14:textId="236532CB" w:rsidR="003C7B4F" w:rsidRDefault="003C7B4F" w:rsidP="003C7B4F">
      <w:r>
        <w:rPr>
          <w:noProof/>
        </w:rPr>
        <w:drawing>
          <wp:inline distT="0" distB="0" distL="0" distR="0" wp14:anchorId="7C5A59ED" wp14:editId="49820A69">
            <wp:extent cx="5580380" cy="3197225"/>
            <wp:effectExtent l="0" t="0" r="1270" b="3175"/>
            <wp:docPr id="1032262689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62689" name="Hình ảnh 10322626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B8A0" w14:textId="77777777" w:rsidR="003C7B4F" w:rsidRPr="003C7B4F" w:rsidRDefault="003C7B4F" w:rsidP="003C7B4F"/>
    <w:p w14:paraId="6FCFDD33" w14:textId="2877563F" w:rsidR="00210758" w:rsidRDefault="00210758" w:rsidP="00210758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22CE8E2B" w14:textId="0534807D" w:rsidR="00210758" w:rsidRDefault="00210758" w:rsidP="00210758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7789B8F0" w14:textId="77777777" w:rsidR="00210758" w:rsidRDefault="00210758" w:rsidP="00210758"/>
    <w:p w14:paraId="6930D47F" w14:textId="77777777" w:rsidR="00210758" w:rsidRDefault="00210758" w:rsidP="00210758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1154F3EA" w14:textId="77777777" w:rsidR="00210758" w:rsidRDefault="00210758" w:rsidP="00210758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website </w:t>
      </w:r>
      <w:proofErr w:type="spellStart"/>
      <w:r>
        <w:t>bằng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CSS.</w:t>
      </w:r>
    </w:p>
    <w:p w14:paraId="031E2171" w14:textId="77777777" w:rsidR="00210758" w:rsidRDefault="00210758" w:rsidP="00210758"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35F59FD4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B014F34" w14:textId="77777777" w:rsidR="00210758" w:rsidRDefault="00210758" w:rsidP="00210758"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JavaScript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66125F6A" w14:textId="6C48376F" w:rsidR="00210758" w:rsidRDefault="00210758" w:rsidP="00210758"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website </w:t>
      </w:r>
      <w:proofErr w:type="spellStart"/>
      <w:r>
        <w:t>trên</w:t>
      </w:r>
      <w:proofErr w:type="spellEnd"/>
      <w:r>
        <w:t xml:space="preserve"> GitHub Pages.</w:t>
      </w:r>
    </w:p>
    <w:p w14:paraId="241EF3B9" w14:textId="77777777" w:rsidR="000D2493" w:rsidRPr="00210758" w:rsidRDefault="000D2493" w:rsidP="00210758"/>
    <w:p w14:paraId="7A6BD540" w14:textId="77777777" w:rsidR="007950DA" w:rsidRDefault="007950DA" w:rsidP="00EC5402">
      <w:pPr>
        <w:pStyle w:val="u2"/>
      </w:pPr>
      <w:bookmarkStart w:id="3" w:name="_Toc230160100"/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"/>
      <w:proofErr w:type="spellEnd"/>
    </w:p>
    <w:p w14:paraId="68DA8B18" w14:textId="37E8A84E" w:rsidR="00210758" w:rsidRDefault="00210758" w:rsidP="00210758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>:</w:t>
      </w:r>
    </w:p>
    <w:p w14:paraId="2316F9A7" w14:textId="77777777" w:rsidR="00210758" w:rsidRDefault="00210758" w:rsidP="00210758"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43743EA7" w14:textId="77777777" w:rsidR="00210758" w:rsidRDefault="00210758" w:rsidP="00210758"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5D947557" w14:textId="77777777" w:rsidR="00210758" w:rsidRDefault="00210758" w:rsidP="00210758"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2366814B" w14:textId="77777777" w:rsidR="00210758" w:rsidRDefault="00210758" w:rsidP="00210758"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2E7AE94C" w14:textId="77777777" w:rsidR="00210758" w:rsidRDefault="00210758" w:rsidP="00210758"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3C54D44A" w14:textId="77777777" w:rsidR="00210758" w:rsidRDefault="00210758" w:rsidP="00210758"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1D60DFE5" w14:textId="77777777" w:rsidR="00210758" w:rsidRDefault="00210758" w:rsidP="00210758"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287A12D5" w14:textId="77777777" w:rsidR="00210758" w:rsidRDefault="00210758" w:rsidP="00210758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6E314985" w14:textId="77777777" w:rsidR="00210758" w:rsidRDefault="00210758" w:rsidP="00210758"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website.</w:t>
      </w:r>
    </w:p>
    <w:p w14:paraId="0E5E3A1D" w14:textId="73DE72D7" w:rsidR="00210758" w:rsidRPr="00210758" w:rsidRDefault="00210758" w:rsidP="00210758"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83A02D7" w14:textId="77777777" w:rsidR="00210758" w:rsidRPr="00210758" w:rsidRDefault="00210758" w:rsidP="00210758"/>
    <w:p w14:paraId="15E0E460" w14:textId="77777777" w:rsidR="007950DA" w:rsidRDefault="007950DA" w:rsidP="00EC5402">
      <w:pPr>
        <w:pStyle w:val="u2"/>
      </w:pPr>
      <w:bookmarkStart w:id="4" w:name="_Toc230160101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"/>
      <w:proofErr w:type="spellEnd"/>
    </w:p>
    <w:p w14:paraId="22E2AE8E" w14:textId="3D451AFA" w:rsidR="00210758" w:rsidRDefault="00210758" w:rsidP="00210758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6D4F3388" w14:textId="77777777" w:rsidR="00210758" w:rsidRDefault="00210758" w:rsidP="00210758">
      <w:r>
        <w:t xml:space="preserve">Website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1278E038" w14:textId="77777777" w:rsidR="00210758" w:rsidRDefault="00210758" w:rsidP="00210758"/>
    <w:p w14:paraId="423E88E7" w14:textId="77777777" w:rsidR="00210758" w:rsidRDefault="00210758" w:rsidP="00210758"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7416E779" w14:textId="77777777" w:rsidR="00210758" w:rsidRDefault="00210758" w:rsidP="00210758"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2DBAF9D4" w14:textId="77777777" w:rsidR="00210758" w:rsidRDefault="00210758" w:rsidP="00210758">
      <w:r>
        <w:t xml:space="preserve">Trang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>.</w:t>
      </w:r>
    </w:p>
    <w:p w14:paraId="790F1101" w14:textId="77777777" w:rsidR="00210758" w:rsidRDefault="00210758" w:rsidP="00210758">
      <w:r>
        <w:t xml:space="preserve">Trang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15454707" w14:textId="520C4F25" w:rsidR="00210758" w:rsidRDefault="00210758" w:rsidP="00210758">
      <w:r>
        <w:t xml:space="preserve">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41D0E40" w14:textId="627A64B2" w:rsidR="0050362D" w:rsidRDefault="0050362D" w:rsidP="00210758">
      <w:r>
        <w:rPr>
          <w:noProof/>
        </w:rPr>
        <w:lastRenderedPageBreak/>
        <w:drawing>
          <wp:inline distT="0" distB="0" distL="0" distR="0" wp14:anchorId="0C75F050" wp14:editId="68EA6964">
            <wp:extent cx="5580380" cy="5580380"/>
            <wp:effectExtent l="0" t="0" r="1270" b="1270"/>
            <wp:docPr id="1134251748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51748" name="Hình ảnh 11342517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A977" w14:textId="77777777" w:rsidR="00210758" w:rsidRPr="00210758" w:rsidRDefault="00210758" w:rsidP="00210758"/>
    <w:p w14:paraId="6FA5EE8B" w14:textId="77777777" w:rsidR="00AE636C" w:rsidRPr="007378A0" w:rsidRDefault="00AE636C" w:rsidP="007378A0">
      <w:r w:rsidRPr="007378A0">
        <w:br w:type="page"/>
      </w:r>
    </w:p>
    <w:p w14:paraId="4BBD4920" w14:textId="77777777" w:rsidR="00314527" w:rsidRDefault="0035699F" w:rsidP="00653A3A">
      <w:pPr>
        <w:pStyle w:val="u1"/>
      </w:pPr>
      <w:bookmarkStart w:id="5" w:name="_Toc230160102"/>
      <w:r>
        <w:lastRenderedPageBreak/>
        <w:t>Cơ sở lý thuyết</w:t>
      </w:r>
      <w:bookmarkEnd w:id="5"/>
    </w:p>
    <w:p w14:paraId="37AB2991" w14:textId="77777777" w:rsidR="007D1CB8" w:rsidRPr="0098728A" w:rsidRDefault="007D1CB8" w:rsidP="0098728A">
      <w:pPr>
        <w:pStyle w:val="noidung"/>
      </w:pPr>
      <w:r w:rsidRPr="0098728A">
        <w:rPr>
          <w:highlight w:val="yellow"/>
        </w:rPr>
        <w:t xml:space="preserve">(Trong </w:t>
      </w:r>
      <w:proofErr w:type="spellStart"/>
      <w:r w:rsidRPr="0098728A">
        <w:rPr>
          <w:highlight w:val="yellow"/>
        </w:rPr>
        <w:t>chương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này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trình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bày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các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lý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thuyết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liên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quan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về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thiết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kế</w:t>
      </w:r>
      <w:proofErr w:type="spellEnd"/>
      <w:r w:rsidRPr="0098728A">
        <w:rPr>
          <w:highlight w:val="yellow"/>
        </w:rPr>
        <w:t xml:space="preserve"> web, </w:t>
      </w:r>
      <w:proofErr w:type="spellStart"/>
      <w:r w:rsidRPr="0098728A">
        <w:rPr>
          <w:highlight w:val="yellow"/>
        </w:rPr>
        <w:t>ngôn</w:t>
      </w:r>
      <w:proofErr w:type="spellEnd"/>
      <w:r w:rsidRPr="0098728A">
        <w:rPr>
          <w:highlight w:val="yellow"/>
        </w:rPr>
        <w:t xml:space="preserve"> </w:t>
      </w:r>
      <w:proofErr w:type="spellStart"/>
      <w:r w:rsidRPr="0098728A">
        <w:rPr>
          <w:highlight w:val="yellow"/>
        </w:rPr>
        <w:t>ngữ</w:t>
      </w:r>
      <w:proofErr w:type="spellEnd"/>
      <w:r w:rsidRPr="0098728A">
        <w:rPr>
          <w:highlight w:val="yellow"/>
        </w:rPr>
        <w:t xml:space="preserve"> HTML, CSS, </w:t>
      </w:r>
      <w:proofErr w:type="spellStart"/>
      <w:r w:rsidRPr="0098728A">
        <w:rPr>
          <w:highlight w:val="yellow"/>
        </w:rPr>
        <w:t>Javascript</w:t>
      </w:r>
      <w:proofErr w:type="spellEnd"/>
      <w:r w:rsidRPr="0098728A">
        <w:rPr>
          <w:highlight w:val="yellow"/>
        </w:rPr>
        <w:t>, Bootstrap framework</w:t>
      </w:r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và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có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trích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dẫn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cụ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thể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theo</w:t>
      </w:r>
      <w:proofErr w:type="spellEnd"/>
      <w:r w:rsidR="0098728A" w:rsidRPr="0098728A">
        <w:rPr>
          <w:highlight w:val="yellow"/>
        </w:rPr>
        <w:t xml:space="preserve"> </w:t>
      </w:r>
      <w:proofErr w:type="spellStart"/>
      <w:r w:rsidR="0098728A" w:rsidRPr="0098728A">
        <w:rPr>
          <w:highlight w:val="yellow"/>
        </w:rPr>
        <w:t>chuẩn</w:t>
      </w:r>
      <w:proofErr w:type="spellEnd"/>
      <w:r w:rsidR="0098728A" w:rsidRPr="0098728A">
        <w:rPr>
          <w:highlight w:val="yellow"/>
        </w:rPr>
        <w:t xml:space="preserve"> IEEE</w:t>
      </w:r>
      <w:r w:rsidRPr="0098728A">
        <w:rPr>
          <w:highlight w:val="yellow"/>
        </w:rPr>
        <w:t>)</w:t>
      </w:r>
    </w:p>
    <w:p w14:paraId="3C666A74" w14:textId="4A1CFF3D" w:rsidR="007950DA" w:rsidRDefault="00210758" w:rsidP="00EC5402">
      <w:pPr>
        <w:pStyle w:val="u2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website</w:t>
      </w:r>
    </w:p>
    <w:p w14:paraId="082E4A90" w14:textId="77777777" w:rsidR="00210758" w:rsidRDefault="00210758" w:rsidP="00210758">
      <w:r>
        <w:t xml:space="preserve">Website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Internet.</w:t>
      </w:r>
    </w:p>
    <w:p w14:paraId="72EF38D9" w14:textId="77777777" w:rsidR="00210758" w:rsidRDefault="00210758" w:rsidP="00210758"/>
    <w:p w14:paraId="5A75A293" w14:textId="7A6F6350" w:rsidR="00210758" w:rsidRDefault="00210758" w:rsidP="00210758">
      <w:r>
        <w:t xml:space="preserve">Vai </w:t>
      </w:r>
      <w:proofErr w:type="spellStart"/>
      <w:r>
        <w:t>trò</w:t>
      </w:r>
      <w:proofErr w:type="spellEnd"/>
      <w:r>
        <w:t>:</w:t>
      </w:r>
    </w:p>
    <w:p w14:paraId="6DEAB52B" w14:textId="77777777" w:rsidR="00210758" w:rsidRDefault="00210758" w:rsidP="00210758">
      <w:r>
        <w:t xml:space="preserve">Quảng </w:t>
      </w:r>
      <w:proofErr w:type="spellStart"/>
      <w:r>
        <w:t>bá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603535AB" w14:textId="77777777" w:rsidR="00210758" w:rsidRDefault="00210758" w:rsidP="00210758"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458D57B" w14:textId="77777777" w:rsidR="00210758" w:rsidRDefault="00210758" w:rsidP="00210758"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1091657E" w14:textId="0F02D343" w:rsidR="00210758" w:rsidRDefault="00210758" w:rsidP="00210758"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EB0F352" w14:textId="77777777" w:rsidR="000A3EDA" w:rsidRDefault="000A3EDA" w:rsidP="00210758"/>
    <w:p w14:paraId="1B74AA22" w14:textId="4308CC9A" w:rsidR="000A3EDA" w:rsidRPr="00210758" w:rsidRDefault="00D57052" w:rsidP="00210758">
      <w:r>
        <w:rPr>
          <w:noProof/>
        </w:rPr>
        <w:drawing>
          <wp:inline distT="0" distB="0" distL="0" distR="0" wp14:anchorId="439DF6E7" wp14:editId="599629CF">
            <wp:extent cx="5580380" cy="3521075"/>
            <wp:effectExtent l="0" t="0" r="1270" b="3175"/>
            <wp:docPr id="1540157438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57438" name="Hình ảnh 15401574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62C3" w14:textId="77777777" w:rsidR="00210758" w:rsidRPr="00210758" w:rsidRDefault="00210758" w:rsidP="00210758"/>
    <w:p w14:paraId="400EC89F" w14:textId="1BAC8F0F" w:rsidR="007950DA" w:rsidRDefault="00210758" w:rsidP="00EC5402">
      <w:pPr>
        <w:pStyle w:val="u2"/>
      </w:pPr>
      <w:r>
        <w:t>HTML</w:t>
      </w:r>
    </w:p>
    <w:p w14:paraId="327D5BCA" w14:textId="75F51260" w:rsidR="00210758" w:rsidRDefault="00210758" w:rsidP="00210758">
      <w:r>
        <w:t xml:space="preserve">HTML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HTML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website,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lastRenderedPageBreak/>
        <w:t>duyệt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523F0184" w14:textId="0E372E3A" w:rsidR="00210758" w:rsidRDefault="00210758" w:rsidP="00210758">
      <w:r>
        <w:t xml:space="preserve">HTML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Tim Berners-Lee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HTML5.</w:t>
      </w:r>
    </w:p>
    <w:p w14:paraId="473525F4" w14:textId="77777777" w:rsidR="00D57052" w:rsidRDefault="00D57052" w:rsidP="00210758"/>
    <w:p w14:paraId="0F222EA8" w14:textId="65337C69" w:rsidR="00D57052" w:rsidRDefault="00C4378D" w:rsidP="00210758">
      <w:r>
        <w:rPr>
          <w:noProof/>
        </w:rPr>
        <w:drawing>
          <wp:inline distT="0" distB="0" distL="0" distR="0" wp14:anchorId="0338BF49" wp14:editId="617282FC">
            <wp:extent cx="5524500" cy="3810000"/>
            <wp:effectExtent l="0" t="0" r="0" b="0"/>
            <wp:docPr id="1228978174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78174" name="Hình ảnh 12289781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AAC9" w14:textId="77777777" w:rsidR="00210758" w:rsidRDefault="00210758" w:rsidP="00210758"/>
    <w:p w14:paraId="7BE9809D" w14:textId="5629F9EC" w:rsidR="00210758" w:rsidRDefault="00210758" w:rsidP="00210758">
      <w:r>
        <w:t xml:space="preserve">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751829FA" w14:textId="4084C81D" w:rsidR="00210758" w:rsidRPr="00210758" w:rsidRDefault="00210758" w:rsidP="00210758">
      <w:r w:rsidRPr="00210758">
        <w:drawing>
          <wp:inline distT="0" distB="0" distL="0" distR="0" wp14:anchorId="40FDD7FA" wp14:editId="353542E0">
            <wp:extent cx="5580380" cy="2421255"/>
            <wp:effectExtent l="0" t="0" r="1270" b="0"/>
            <wp:docPr id="9067756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5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05AA" w14:textId="0C45F30E" w:rsidR="00210758" w:rsidRDefault="00210758" w:rsidP="00D724C7">
      <w:pPr>
        <w:pStyle w:val="u3"/>
      </w:pPr>
      <w:bookmarkStart w:id="6" w:name="_Toc230160106"/>
      <w:r w:rsidRPr="00210758">
        <w:lastRenderedPageBreak/>
        <w:t xml:space="preserve">Vai </w:t>
      </w:r>
      <w:proofErr w:type="spellStart"/>
      <w:r w:rsidRPr="00210758">
        <w:t>trò</w:t>
      </w:r>
      <w:proofErr w:type="spellEnd"/>
      <w:r w:rsidRPr="00210758">
        <w:t xml:space="preserve"> </w:t>
      </w:r>
      <w:proofErr w:type="spellStart"/>
      <w:r w:rsidRPr="00210758">
        <w:t>của</w:t>
      </w:r>
      <w:proofErr w:type="spellEnd"/>
      <w:r w:rsidRPr="00210758">
        <w:t xml:space="preserve"> HTML </w:t>
      </w:r>
      <w:proofErr w:type="spellStart"/>
      <w:r w:rsidRPr="00210758">
        <w:t>trong</w:t>
      </w:r>
      <w:proofErr w:type="spellEnd"/>
      <w:r w:rsidRPr="00210758">
        <w:t xml:space="preserve"> </w:t>
      </w:r>
      <w:proofErr w:type="spellStart"/>
      <w:r w:rsidRPr="00210758">
        <w:t>thiết</w:t>
      </w:r>
      <w:proofErr w:type="spellEnd"/>
      <w:r w:rsidRPr="00210758">
        <w:t xml:space="preserve"> </w:t>
      </w:r>
      <w:proofErr w:type="spellStart"/>
      <w:r w:rsidRPr="00210758">
        <w:t>kế</w:t>
      </w:r>
      <w:proofErr w:type="spellEnd"/>
      <w:r w:rsidRPr="00210758">
        <w:t xml:space="preserve"> Web</w:t>
      </w:r>
    </w:p>
    <w:p w14:paraId="2A8D6CF9" w14:textId="77777777" w:rsidR="00210758" w:rsidRDefault="00210758" w:rsidP="00210758">
      <w:r>
        <w:t xml:space="preserve">HTML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website.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 bao </w:t>
      </w:r>
      <w:proofErr w:type="spellStart"/>
      <w:r>
        <w:t>gồm</w:t>
      </w:r>
      <w:proofErr w:type="spellEnd"/>
      <w:r>
        <w:t>:</w:t>
      </w:r>
    </w:p>
    <w:p w14:paraId="0E9A58E3" w14:textId="77777777" w:rsidR="00210758" w:rsidRDefault="00210758" w:rsidP="00210758"/>
    <w:p w14:paraId="7E0CF01D" w14:textId="1B9C49D4" w:rsidR="00210758" w:rsidRDefault="00210758" w:rsidP="00210758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1893CFC6" w14:textId="55C91159" w:rsidR="00210758" w:rsidRDefault="00210758" w:rsidP="00210758">
      <w:r>
        <w:t xml:space="preserve">HTML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14:paraId="799690FB" w14:textId="77777777" w:rsidR="00210758" w:rsidRDefault="00210758" w:rsidP="00210758"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2044D3EA" w14:textId="77777777" w:rsidR="00210758" w:rsidRDefault="00210758" w:rsidP="00210758"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</w:p>
    <w:p w14:paraId="0B826CB0" w14:textId="77777777" w:rsidR="00210758" w:rsidRDefault="00210758" w:rsidP="00210758"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259043A7" w14:textId="77777777" w:rsidR="00210758" w:rsidRDefault="00210758" w:rsidP="00210758">
      <w:r>
        <w:t xml:space="preserve">Liên </w:t>
      </w:r>
      <w:proofErr w:type="spellStart"/>
      <w:r>
        <w:t>kết</w:t>
      </w:r>
      <w:proofErr w:type="spellEnd"/>
    </w:p>
    <w:p w14:paraId="2A801B7C" w14:textId="77777777" w:rsidR="00210758" w:rsidRDefault="00210758" w:rsidP="00210758"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0FAB3845" w14:textId="77777777" w:rsidR="00210758" w:rsidRDefault="00210758" w:rsidP="00210758"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369A68D6" w14:textId="77777777" w:rsidR="00210758" w:rsidRDefault="00210758" w:rsidP="00210758"/>
    <w:p w14:paraId="38A13004" w14:textId="5CB4B54E" w:rsidR="00210758" w:rsidRDefault="00210758" w:rsidP="00210758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1AF37D4" w14:textId="0B5D2B51" w:rsidR="00210758" w:rsidRDefault="00210758" w:rsidP="00210758">
      <w:pPr>
        <w:rPr>
          <w:noProof/>
        </w:rPr>
      </w:pPr>
      <w:r>
        <w:rPr>
          <w:noProof/>
        </w:rPr>
        <w:drawing>
          <wp:inline distT="0" distB="0" distL="0" distR="0" wp14:anchorId="105383CE" wp14:editId="05B8AEF8">
            <wp:extent cx="5580380" cy="1544955"/>
            <wp:effectExtent l="0" t="0" r="1270" b="0"/>
            <wp:docPr id="52341569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15691" name="Hình ảnh 5234156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B010" w14:textId="20FBE01D" w:rsidR="00210758" w:rsidRDefault="00210758" w:rsidP="00210758"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0AA2059F" w14:textId="77777777" w:rsidR="00210758" w:rsidRDefault="00210758" w:rsidP="00210758">
      <w:r>
        <w:t xml:space="preserve">HTML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&lt;a&gt;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4BE53E5" w14:textId="77777777" w:rsidR="00210758" w:rsidRDefault="00210758" w:rsidP="00210758"/>
    <w:p w14:paraId="10DFA177" w14:textId="14A53556" w:rsidR="00210758" w:rsidRDefault="00210758" w:rsidP="00210758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2EA1818" w14:textId="5D43FC43" w:rsidR="00210758" w:rsidRDefault="00210758" w:rsidP="00210758">
      <w:r>
        <w:rPr>
          <w:noProof/>
        </w:rPr>
        <w:drawing>
          <wp:inline distT="0" distB="0" distL="0" distR="0" wp14:anchorId="14316ECC" wp14:editId="242A4C2A">
            <wp:extent cx="5580380" cy="1259840"/>
            <wp:effectExtent l="0" t="0" r="1270" b="0"/>
            <wp:docPr id="809150548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50548" name="Hình ảnh 8091505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990C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55C9FDC" w14:textId="4146DF1F" w:rsidR="00210758" w:rsidRDefault="00210758" w:rsidP="00210758">
      <w:r>
        <w:t xml:space="preserve">HTML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5B1B8D30" w14:textId="0D6D9DAE" w:rsidR="00210758" w:rsidRDefault="00210758" w:rsidP="00210758"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EBBC389" w14:textId="7EE59B54" w:rsidR="00210758" w:rsidRDefault="00210758" w:rsidP="00210758">
      <w:r>
        <w:rPr>
          <w:noProof/>
        </w:rPr>
        <w:drawing>
          <wp:inline distT="0" distB="0" distL="0" distR="0" wp14:anchorId="4984F42E" wp14:editId="4408E447">
            <wp:extent cx="5580380" cy="1144905"/>
            <wp:effectExtent l="0" t="0" r="1270" b="0"/>
            <wp:docPr id="1059356120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56120" name="Hình ảnh 10593561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F107" w14:textId="0EBD76EA" w:rsidR="00210758" w:rsidRDefault="00210758" w:rsidP="00210758">
      <w:proofErr w:type="spellStart"/>
      <w:r>
        <w:t>Tạo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7F89715B" w14:textId="77777777" w:rsidR="00210758" w:rsidRDefault="00210758" w:rsidP="00210758">
      <w:r>
        <w:t xml:space="preserve">HTML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56CEABC4" w14:textId="77777777" w:rsidR="00210758" w:rsidRDefault="00210758" w:rsidP="00210758"/>
    <w:p w14:paraId="7871C864" w14:textId="51A053D8" w:rsidR="00210758" w:rsidRDefault="00210758" w:rsidP="00210758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F770077" w14:textId="17AFD51A" w:rsidR="00210758" w:rsidRDefault="00210758" w:rsidP="00210758">
      <w:r>
        <w:rPr>
          <w:noProof/>
        </w:rPr>
        <w:drawing>
          <wp:inline distT="0" distB="0" distL="0" distR="0" wp14:anchorId="4F8F0B9A" wp14:editId="3C8E8ECB">
            <wp:extent cx="5580380" cy="1949450"/>
            <wp:effectExtent l="0" t="0" r="1270" b="0"/>
            <wp:docPr id="1063509702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09702" name="Hình ảnh 106350970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54BE" w14:textId="77777777" w:rsidR="00210758" w:rsidRPr="00210758" w:rsidRDefault="00210758" w:rsidP="00210758"/>
    <w:bookmarkEnd w:id="6"/>
    <w:p w14:paraId="4CE4DC03" w14:textId="2123137E" w:rsidR="00B3334D" w:rsidRDefault="00210758" w:rsidP="00210758">
      <w:pPr>
        <w:pStyle w:val="u3"/>
      </w:pPr>
      <w:r w:rsidRPr="00210758">
        <w:t xml:space="preserve">Các </w:t>
      </w:r>
      <w:proofErr w:type="spellStart"/>
      <w:r w:rsidRPr="00210758">
        <w:t>thẻ</w:t>
      </w:r>
      <w:proofErr w:type="spellEnd"/>
      <w:r w:rsidRPr="00210758">
        <w:t xml:space="preserve"> HTML </w:t>
      </w:r>
      <w:proofErr w:type="spellStart"/>
      <w:r w:rsidRPr="00210758">
        <w:t>được</w:t>
      </w:r>
      <w:proofErr w:type="spellEnd"/>
      <w:r w:rsidRPr="00210758">
        <w:t xml:space="preserve"> </w:t>
      </w:r>
      <w:proofErr w:type="spellStart"/>
      <w:r w:rsidRPr="00210758">
        <w:t>sử</w:t>
      </w:r>
      <w:proofErr w:type="spellEnd"/>
      <w:r w:rsidRPr="00210758">
        <w:t xml:space="preserve"> </w:t>
      </w:r>
      <w:proofErr w:type="spellStart"/>
      <w:r w:rsidRPr="00210758">
        <w:t>dụng</w:t>
      </w:r>
      <w:proofErr w:type="spellEnd"/>
      <w:r w:rsidRPr="00210758">
        <w:t xml:space="preserve"> </w:t>
      </w:r>
      <w:proofErr w:type="spellStart"/>
      <w:r w:rsidRPr="00210758">
        <w:t>trong</w:t>
      </w:r>
      <w:proofErr w:type="spellEnd"/>
      <w:r w:rsidRPr="00210758">
        <w:t xml:space="preserve"> </w:t>
      </w:r>
      <w:proofErr w:type="spellStart"/>
      <w:r w:rsidRPr="00210758">
        <w:t>đề</w:t>
      </w:r>
      <w:proofErr w:type="spellEnd"/>
      <w:r w:rsidRPr="00210758">
        <w:t xml:space="preserve"> </w:t>
      </w:r>
      <w:proofErr w:type="spellStart"/>
      <w:r w:rsidRPr="00210758">
        <w:t>tài</w:t>
      </w:r>
      <w:proofErr w:type="spellEnd"/>
    </w:p>
    <w:p w14:paraId="0AB01BB1" w14:textId="422D2774" w:rsidR="00210758" w:rsidRDefault="00210758" w:rsidP="00210758">
      <w:r w:rsidRPr="00210758">
        <w:t xml:space="preserve">Trong website </w:t>
      </w:r>
      <w:proofErr w:type="spellStart"/>
      <w:r w:rsidRPr="00210758">
        <w:t>kinh</w:t>
      </w:r>
      <w:proofErr w:type="spellEnd"/>
      <w:r w:rsidRPr="00210758">
        <w:t xml:space="preserve"> </w:t>
      </w:r>
      <w:proofErr w:type="spellStart"/>
      <w:r w:rsidRPr="00210758">
        <w:t>doanh</w:t>
      </w:r>
      <w:proofErr w:type="spellEnd"/>
      <w:r w:rsidRPr="00210758">
        <w:t xml:space="preserve"> </w:t>
      </w:r>
      <w:proofErr w:type="spellStart"/>
      <w:r w:rsidRPr="00210758">
        <w:t>hải</w:t>
      </w:r>
      <w:proofErr w:type="spellEnd"/>
      <w:r w:rsidRPr="00210758">
        <w:t xml:space="preserve"> </w:t>
      </w:r>
      <w:proofErr w:type="spellStart"/>
      <w:r w:rsidRPr="00210758">
        <w:t>sản</w:t>
      </w:r>
      <w:proofErr w:type="spellEnd"/>
      <w:r w:rsidRPr="00210758">
        <w:t xml:space="preserve">, </w:t>
      </w:r>
      <w:proofErr w:type="spellStart"/>
      <w:r w:rsidRPr="00210758">
        <w:t>nhiều</w:t>
      </w:r>
      <w:proofErr w:type="spellEnd"/>
      <w:r w:rsidRPr="00210758">
        <w:t xml:space="preserve"> </w:t>
      </w:r>
      <w:proofErr w:type="spellStart"/>
      <w:r w:rsidRPr="00210758">
        <w:t>thẻ</w:t>
      </w:r>
      <w:proofErr w:type="spellEnd"/>
      <w:r w:rsidRPr="00210758">
        <w:t xml:space="preserve"> HTML </w:t>
      </w:r>
      <w:proofErr w:type="spellStart"/>
      <w:r w:rsidRPr="00210758">
        <w:t>được</w:t>
      </w:r>
      <w:proofErr w:type="spellEnd"/>
      <w:r w:rsidRPr="00210758">
        <w:t xml:space="preserve"> </w:t>
      </w:r>
      <w:proofErr w:type="spellStart"/>
      <w:r w:rsidRPr="00210758">
        <w:t>sử</w:t>
      </w:r>
      <w:proofErr w:type="spellEnd"/>
      <w:r w:rsidRPr="00210758">
        <w:t xml:space="preserve"> </w:t>
      </w:r>
      <w:proofErr w:type="spellStart"/>
      <w:r w:rsidRPr="00210758">
        <w:t>dụng</w:t>
      </w:r>
      <w:proofErr w:type="spellEnd"/>
      <w:r w:rsidRPr="00210758">
        <w:t xml:space="preserve"> </w:t>
      </w:r>
      <w:proofErr w:type="spellStart"/>
      <w:r w:rsidRPr="00210758">
        <w:t>để</w:t>
      </w:r>
      <w:proofErr w:type="spellEnd"/>
      <w:r w:rsidRPr="00210758">
        <w:t xml:space="preserve"> </w:t>
      </w:r>
      <w:proofErr w:type="spellStart"/>
      <w:r w:rsidRPr="00210758">
        <w:t>xây</w:t>
      </w:r>
      <w:proofErr w:type="spellEnd"/>
      <w:r w:rsidRPr="00210758">
        <w:t xml:space="preserve"> </w:t>
      </w:r>
      <w:proofErr w:type="spellStart"/>
      <w:r w:rsidRPr="00210758">
        <w:t>dựng</w:t>
      </w:r>
      <w:proofErr w:type="spellEnd"/>
      <w:r w:rsidRPr="00210758">
        <w:t xml:space="preserve"> </w:t>
      </w:r>
      <w:proofErr w:type="spellStart"/>
      <w:r w:rsidRPr="00210758">
        <w:t>giao</w:t>
      </w:r>
      <w:proofErr w:type="spellEnd"/>
      <w:r w:rsidRPr="00210758">
        <w:t xml:space="preserve"> </w:t>
      </w:r>
      <w:proofErr w:type="spellStart"/>
      <w:r w:rsidRPr="00210758">
        <w:t>diện</w:t>
      </w:r>
      <w:proofErr w:type="spellEnd"/>
      <w:r w:rsidRPr="00210758">
        <w:t xml:space="preserve"> </w:t>
      </w:r>
      <w:proofErr w:type="spellStart"/>
      <w:r w:rsidRPr="00210758">
        <w:t>và</w:t>
      </w:r>
      <w:proofErr w:type="spellEnd"/>
      <w:r w:rsidRPr="00210758">
        <w:t xml:space="preserve"> </w:t>
      </w:r>
      <w:proofErr w:type="spellStart"/>
      <w:r w:rsidRPr="00210758">
        <w:t>hiển</w:t>
      </w:r>
      <w:proofErr w:type="spellEnd"/>
      <w:r w:rsidRPr="00210758">
        <w:t xml:space="preserve"> </w:t>
      </w:r>
      <w:proofErr w:type="spellStart"/>
      <w:r w:rsidRPr="00210758">
        <w:t>thị</w:t>
      </w:r>
      <w:proofErr w:type="spellEnd"/>
      <w:r w:rsidRPr="00210758">
        <w:t xml:space="preserve"> </w:t>
      </w:r>
      <w:proofErr w:type="spellStart"/>
      <w:r w:rsidRPr="00210758">
        <w:t>nội</w:t>
      </w:r>
      <w:proofErr w:type="spellEnd"/>
      <w:r w:rsidRPr="00210758">
        <w:t xml:space="preserve"> dung.</w:t>
      </w:r>
    </w:p>
    <w:p w14:paraId="54DB4C1D" w14:textId="77777777" w:rsidR="00210758" w:rsidRDefault="00210758" w:rsidP="00210758"/>
    <w:p w14:paraId="75BB74C5" w14:textId="1966390D" w:rsidR="00210758" w:rsidRDefault="00210758" w:rsidP="00210758">
      <w:pPr>
        <w:pStyle w:val="u4"/>
      </w:pPr>
      <w:r>
        <w:t xml:space="preserve">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76C255F" w14:textId="6EB93A6C" w:rsidR="00210758" w:rsidRDefault="00210758" w:rsidP="00210758">
      <w:proofErr w:type="spellStart"/>
      <w:r w:rsidRPr="00210758">
        <w:t>Đây</w:t>
      </w:r>
      <w:proofErr w:type="spellEnd"/>
      <w:r w:rsidRPr="00210758">
        <w:t xml:space="preserve"> </w:t>
      </w:r>
      <w:proofErr w:type="spellStart"/>
      <w:r w:rsidRPr="00210758">
        <w:t>là</w:t>
      </w:r>
      <w:proofErr w:type="spellEnd"/>
      <w:r w:rsidRPr="00210758">
        <w:t xml:space="preserve"> </w:t>
      </w:r>
      <w:proofErr w:type="spellStart"/>
      <w:r w:rsidRPr="00210758">
        <w:t>những</w:t>
      </w:r>
      <w:proofErr w:type="spellEnd"/>
      <w:r w:rsidRPr="00210758">
        <w:t xml:space="preserve"> </w:t>
      </w:r>
      <w:proofErr w:type="spellStart"/>
      <w:r w:rsidRPr="00210758">
        <w:t>thẻ</w:t>
      </w:r>
      <w:proofErr w:type="spellEnd"/>
      <w:r w:rsidRPr="00210758">
        <w:t xml:space="preserve"> </w:t>
      </w:r>
      <w:proofErr w:type="spellStart"/>
      <w:r w:rsidRPr="00210758">
        <w:t>bắt</w:t>
      </w:r>
      <w:proofErr w:type="spellEnd"/>
      <w:r w:rsidRPr="00210758">
        <w:t xml:space="preserve"> </w:t>
      </w:r>
      <w:proofErr w:type="spellStart"/>
      <w:r w:rsidRPr="00210758">
        <w:t>buộc</w:t>
      </w:r>
      <w:proofErr w:type="spellEnd"/>
      <w:r w:rsidRPr="00210758">
        <w:t xml:space="preserve"> </w:t>
      </w:r>
      <w:proofErr w:type="spellStart"/>
      <w:r w:rsidRPr="00210758">
        <w:t>trong</w:t>
      </w:r>
      <w:proofErr w:type="spellEnd"/>
      <w:r w:rsidRPr="00210758">
        <w:t xml:space="preserve"> </w:t>
      </w:r>
      <w:proofErr w:type="spellStart"/>
      <w:r w:rsidRPr="00210758">
        <w:t>mọi</w:t>
      </w:r>
      <w:proofErr w:type="spellEnd"/>
      <w:r w:rsidRPr="00210758">
        <w:t xml:space="preserve"> </w:t>
      </w:r>
      <w:proofErr w:type="spellStart"/>
      <w:r w:rsidRPr="00210758">
        <w:t>trang</w:t>
      </w:r>
      <w:proofErr w:type="spellEnd"/>
      <w:r w:rsidRPr="00210758">
        <w:t xml:space="preserve"> web.</w:t>
      </w:r>
    </w:p>
    <w:p w14:paraId="0E0BF210" w14:textId="752C4A3A" w:rsidR="00210758" w:rsidRDefault="00210758" w:rsidP="00210758">
      <w:r>
        <w:t>&lt;html&gt;</w:t>
      </w:r>
      <w:r>
        <w:t xml:space="preserve"> </w:t>
      </w: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HTML</w:t>
      </w:r>
    </w:p>
    <w:p w14:paraId="0F063FE1" w14:textId="46D01A5A" w:rsidR="00210758" w:rsidRDefault="00210758" w:rsidP="00210758">
      <w:r>
        <w:t>&lt;head&gt;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0093EFDB" w14:textId="72528FEA" w:rsidR="00210758" w:rsidRDefault="00210758" w:rsidP="00210758">
      <w:r>
        <w:t>&lt;title&gt;</w:t>
      </w:r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02B05D3D" w14:textId="034C436E" w:rsidR="00210758" w:rsidRDefault="00210758" w:rsidP="00210758">
      <w:r>
        <w:t>&lt;body&gt;</w:t>
      </w:r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2C2B9B4D" w14:textId="4914897C" w:rsidR="00210758" w:rsidRDefault="00210758" w:rsidP="00210758">
      <w:r>
        <w:t xml:space="preserve">&lt;meta&gt;Khai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responsive</w:t>
      </w:r>
    </w:p>
    <w:p w14:paraId="5CA73A91" w14:textId="77777777" w:rsidR="00210758" w:rsidRDefault="00210758" w:rsidP="00210758"/>
    <w:p w14:paraId="6D0B8840" w14:textId="2962F5FA" w:rsidR="00210758" w:rsidRDefault="00210758" w:rsidP="00210758">
      <w:proofErr w:type="spellStart"/>
      <w:r w:rsidRPr="00210758">
        <w:t>Ví</w:t>
      </w:r>
      <w:proofErr w:type="spellEnd"/>
      <w:r w:rsidRPr="00210758">
        <w:t xml:space="preserve"> </w:t>
      </w:r>
      <w:proofErr w:type="spellStart"/>
      <w:r w:rsidRPr="00210758">
        <w:t>dụ</w:t>
      </w:r>
      <w:proofErr w:type="spellEnd"/>
      <w:r w:rsidRPr="00210758">
        <w:t>:</w:t>
      </w:r>
    </w:p>
    <w:p w14:paraId="48712526" w14:textId="62D1C07E" w:rsidR="00210758" w:rsidRDefault="00210758" w:rsidP="00210758">
      <w:r>
        <w:rPr>
          <w:noProof/>
        </w:rPr>
        <w:lastRenderedPageBreak/>
        <w:drawing>
          <wp:inline distT="0" distB="0" distL="0" distR="0" wp14:anchorId="23D28D39" wp14:editId="757FA29E">
            <wp:extent cx="5580380" cy="3163570"/>
            <wp:effectExtent l="0" t="0" r="1270" b="0"/>
            <wp:docPr id="438271295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71295" name="Hình ảnh 4382712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0EE1" w14:textId="0DBA40F4" w:rsidR="00210758" w:rsidRDefault="00210758" w:rsidP="00210758">
      <w:pPr>
        <w:pStyle w:val="u4"/>
      </w:pPr>
      <w:r w:rsidRPr="00210758">
        <w:t xml:space="preserve">Các </w:t>
      </w:r>
      <w:proofErr w:type="spellStart"/>
      <w:r w:rsidRPr="00210758">
        <w:t>thẻ</w:t>
      </w:r>
      <w:proofErr w:type="spellEnd"/>
      <w:r w:rsidRPr="00210758">
        <w:t xml:space="preserve"> </w:t>
      </w:r>
      <w:proofErr w:type="spellStart"/>
      <w:r w:rsidRPr="00210758">
        <w:t>hiển</w:t>
      </w:r>
      <w:proofErr w:type="spellEnd"/>
      <w:r w:rsidRPr="00210758">
        <w:t xml:space="preserve"> </w:t>
      </w:r>
      <w:proofErr w:type="spellStart"/>
      <w:r w:rsidRPr="00210758">
        <w:t>thị</w:t>
      </w:r>
      <w:proofErr w:type="spellEnd"/>
      <w:r w:rsidRPr="00210758">
        <w:t xml:space="preserve"> </w:t>
      </w:r>
      <w:proofErr w:type="spellStart"/>
      <w:r w:rsidRPr="00210758">
        <w:t>nội</w:t>
      </w:r>
      <w:proofErr w:type="spellEnd"/>
      <w:r w:rsidRPr="00210758">
        <w:t xml:space="preserve"> dung</w:t>
      </w:r>
    </w:p>
    <w:p w14:paraId="0A5D4C8C" w14:textId="77777777" w:rsidR="00210758" w:rsidRDefault="00210758" w:rsidP="00210758">
      <w:r>
        <w:t xml:space="preserve">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website.</w:t>
      </w:r>
    </w:p>
    <w:p w14:paraId="384E4DEF" w14:textId="77777777" w:rsidR="00210758" w:rsidRDefault="00210758" w:rsidP="00210758"/>
    <w:p w14:paraId="6A2E4FDA" w14:textId="2F1090B5" w:rsidR="00210758" w:rsidRDefault="00210758" w:rsidP="00210758">
      <w:proofErr w:type="spellStart"/>
      <w:r>
        <w:t>Thẻ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6C0E7A21" w14:textId="253D3CD9" w:rsidR="00210758" w:rsidRDefault="00210758" w:rsidP="00210758">
      <w:r>
        <w:rPr>
          <w:noProof/>
        </w:rPr>
        <w:drawing>
          <wp:inline distT="0" distB="0" distL="0" distR="0" wp14:anchorId="39540AAE" wp14:editId="7C62CDD7">
            <wp:extent cx="5580380" cy="1868805"/>
            <wp:effectExtent l="0" t="0" r="1270" b="0"/>
            <wp:docPr id="1168844512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44512" name="Hình ảnh 11688445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83C7" w14:textId="77777777" w:rsidR="00210758" w:rsidRDefault="00210758" w:rsidP="00210758"/>
    <w:p w14:paraId="6A18AD84" w14:textId="56B9489F" w:rsidR="00210758" w:rsidRDefault="00210758" w:rsidP="00210758">
      <w:proofErr w:type="spellStart"/>
      <w:r w:rsidRPr="00210758">
        <w:t>Thẻ</w:t>
      </w:r>
      <w:proofErr w:type="spellEnd"/>
      <w:r w:rsidRPr="00210758">
        <w:t xml:space="preserve"> </w:t>
      </w:r>
      <w:proofErr w:type="spellStart"/>
      <w:r w:rsidRPr="00210758">
        <w:t>đoạn</w:t>
      </w:r>
      <w:proofErr w:type="spellEnd"/>
      <w:r w:rsidRPr="00210758">
        <w:t xml:space="preserve"> </w:t>
      </w:r>
      <w:proofErr w:type="spellStart"/>
      <w:r w:rsidRPr="00210758">
        <w:t>văn</w:t>
      </w:r>
      <w:proofErr w:type="spellEnd"/>
    </w:p>
    <w:p w14:paraId="753D9C11" w14:textId="2D4DA8F4" w:rsidR="00210758" w:rsidRDefault="00210758" w:rsidP="00210758">
      <w:r>
        <w:rPr>
          <w:noProof/>
        </w:rPr>
        <w:drawing>
          <wp:inline distT="0" distB="0" distL="0" distR="0" wp14:anchorId="175762AC" wp14:editId="2F8780BE">
            <wp:extent cx="5580380" cy="1558290"/>
            <wp:effectExtent l="0" t="0" r="1270" b="3810"/>
            <wp:docPr id="929324847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24847" name="Hình ảnh 92932484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C5BF" w14:textId="77777777" w:rsidR="00210758" w:rsidRDefault="00210758" w:rsidP="00210758"/>
    <w:p w14:paraId="70198E53" w14:textId="660AB7B0" w:rsidR="00210758" w:rsidRDefault="00210758" w:rsidP="00210758">
      <w:proofErr w:type="spellStart"/>
      <w:r>
        <w:lastRenderedPageBreak/>
        <w:t>Thẻ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5BD802CA" w14:textId="7866C398" w:rsidR="00210758" w:rsidRDefault="00210758" w:rsidP="00210758">
      <w:r>
        <w:rPr>
          <w:noProof/>
        </w:rPr>
        <w:drawing>
          <wp:inline distT="0" distB="0" distL="0" distR="0" wp14:anchorId="196A9CED" wp14:editId="565FAD48">
            <wp:extent cx="5580380" cy="1685925"/>
            <wp:effectExtent l="0" t="0" r="1270" b="9525"/>
            <wp:docPr id="1309876647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76647" name="Hình ảnh 130987664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809C" w14:textId="77777777" w:rsidR="00210758" w:rsidRDefault="00210758" w:rsidP="00210758"/>
    <w:p w14:paraId="6B1D3F4F" w14:textId="6CC28BCB" w:rsidR="00210758" w:rsidRDefault="00210758" w:rsidP="00210758">
      <w:proofErr w:type="spellStart"/>
      <w:r>
        <w:t>Thẻ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</w:p>
    <w:p w14:paraId="267C3AEC" w14:textId="55D678F9" w:rsidR="00210758" w:rsidRDefault="00210758" w:rsidP="00210758">
      <w:r>
        <w:rPr>
          <w:noProof/>
        </w:rPr>
        <w:drawing>
          <wp:inline distT="0" distB="0" distL="0" distR="0" wp14:anchorId="1FEBCF09" wp14:editId="74009BA3">
            <wp:extent cx="5580380" cy="1304925"/>
            <wp:effectExtent l="0" t="0" r="1270" b="9525"/>
            <wp:docPr id="129057791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7791" name="Hình ảnh 12905779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5BEE" w14:textId="77777777" w:rsidR="00210758" w:rsidRDefault="00210758" w:rsidP="00210758"/>
    <w:p w14:paraId="5D1A3BCE" w14:textId="4D2B801D" w:rsidR="00210758" w:rsidRDefault="00210758" w:rsidP="00210758">
      <w:proofErr w:type="spellStart"/>
      <w:r w:rsidRPr="00210758">
        <w:t>Thẻ</w:t>
      </w:r>
      <w:proofErr w:type="spellEnd"/>
      <w:r w:rsidRPr="00210758">
        <w:t xml:space="preserve"> </w:t>
      </w:r>
      <w:proofErr w:type="spellStart"/>
      <w:r w:rsidRPr="00210758">
        <w:t>danh</w:t>
      </w:r>
      <w:proofErr w:type="spellEnd"/>
      <w:r w:rsidRPr="00210758">
        <w:t xml:space="preserve"> </w:t>
      </w:r>
      <w:proofErr w:type="spellStart"/>
      <w:r w:rsidRPr="00210758">
        <w:t>sách</w:t>
      </w:r>
      <w:proofErr w:type="spellEnd"/>
    </w:p>
    <w:p w14:paraId="34032C50" w14:textId="2409E411" w:rsidR="00210758" w:rsidRDefault="00210758" w:rsidP="00210758">
      <w:r>
        <w:rPr>
          <w:noProof/>
        </w:rPr>
        <w:drawing>
          <wp:inline distT="0" distB="0" distL="0" distR="0" wp14:anchorId="2A7F2E2E" wp14:editId="725CFA70">
            <wp:extent cx="5580380" cy="2294890"/>
            <wp:effectExtent l="0" t="0" r="1270" b="0"/>
            <wp:docPr id="75535734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5734" name="Hình ảnh 7553573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E904" w14:textId="77777777" w:rsidR="00210758" w:rsidRDefault="00210758" w:rsidP="00210758"/>
    <w:p w14:paraId="003B1454" w14:textId="23340ED5" w:rsidR="00210758" w:rsidRDefault="00210758" w:rsidP="00210758">
      <w:proofErr w:type="spellStart"/>
      <w:r>
        <w:t>Thẻ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229552FC" w14:textId="10386DCC" w:rsidR="00210758" w:rsidRDefault="00210758" w:rsidP="00210758">
      <w:r>
        <w:rPr>
          <w:noProof/>
        </w:rPr>
        <w:lastRenderedPageBreak/>
        <w:drawing>
          <wp:inline distT="0" distB="0" distL="0" distR="0" wp14:anchorId="5FD8F390" wp14:editId="29AD2479">
            <wp:extent cx="5580380" cy="3159125"/>
            <wp:effectExtent l="0" t="0" r="1270" b="3175"/>
            <wp:docPr id="4617019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0196" name="Hình ảnh 4617019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D025" w14:textId="77777777" w:rsidR="00210758" w:rsidRDefault="00210758" w:rsidP="00210758"/>
    <w:p w14:paraId="5787C1CF" w14:textId="77777777" w:rsidR="00210758" w:rsidRDefault="00210758" w:rsidP="00210758"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0E23106C" w14:textId="77777777" w:rsidR="00210758" w:rsidRDefault="00210758" w:rsidP="00210758"/>
    <w:p w14:paraId="63018805" w14:textId="7239BA20" w:rsidR="00210758" w:rsidRPr="00210758" w:rsidRDefault="00210758" w:rsidP="00210758"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HTML </w:t>
      </w:r>
      <w:proofErr w:type="spellStart"/>
      <w:r>
        <w:t>giúp</w:t>
      </w:r>
      <w:proofErr w:type="spellEnd"/>
      <w:r>
        <w:t xml:space="preserve"> website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7243D3C" w14:textId="77777777" w:rsidR="00210758" w:rsidRDefault="00210758" w:rsidP="00210758"/>
    <w:p w14:paraId="36ECBB5D" w14:textId="77777777" w:rsidR="00210758" w:rsidRDefault="00210758" w:rsidP="00210758"/>
    <w:p w14:paraId="02D94718" w14:textId="77777777" w:rsidR="00AE636C" w:rsidRPr="00AE636C" w:rsidRDefault="00AE636C" w:rsidP="00AE636C">
      <w:r w:rsidRPr="00AE636C">
        <w:br w:type="page"/>
      </w:r>
    </w:p>
    <w:p w14:paraId="64891BB0" w14:textId="77777777" w:rsidR="00314527" w:rsidRDefault="0035699F" w:rsidP="00653A3A">
      <w:pPr>
        <w:pStyle w:val="u1"/>
      </w:pPr>
      <w:bookmarkStart w:id="7" w:name="_Toc230160109"/>
      <w:r>
        <w:lastRenderedPageBreak/>
        <w:t>Phân tích thiết kế hệ thống</w:t>
      </w:r>
      <w:bookmarkEnd w:id="7"/>
    </w:p>
    <w:p w14:paraId="7AF82313" w14:textId="77AC3324" w:rsidR="00D724C7" w:rsidRDefault="00FD44BF" w:rsidP="00D724C7">
      <w:pPr>
        <w:pStyle w:val="u2"/>
      </w:pPr>
      <w:bookmarkStart w:id="8" w:name="_Toc230160110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bookmarkEnd w:id="8"/>
      <w:proofErr w:type="spellStart"/>
      <w:r w:rsidR="00210758">
        <w:t>vấn</w:t>
      </w:r>
      <w:proofErr w:type="spellEnd"/>
      <w:r w:rsidR="00210758">
        <w:t xml:space="preserve"> </w:t>
      </w:r>
      <w:proofErr w:type="spellStart"/>
      <w:r w:rsidR="00210758">
        <w:t>đề</w:t>
      </w:r>
      <w:proofErr w:type="spellEnd"/>
    </w:p>
    <w:p w14:paraId="2936E2B1" w14:textId="77777777" w:rsidR="00210758" w:rsidRDefault="00210758" w:rsidP="00210758">
      <w:r>
        <w:t xml:space="preserve">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39A36A2E" w14:textId="77777777" w:rsidR="00210758" w:rsidRDefault="00210758" w:rsidP="00210758"/>
    <w:p w14:paraId="5CA1EC6D" w14:textId="1CBCD2C9" w:rsidR="00210758" w:rsidRDefault="00210758" w:rsidP="00210758">
      <w:r>
        <w:t xml:space="preserve">Các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:</w:t>
      </w:r>
    </w:p>
    <w:p w14:paraId="4AF8031D" w14:textId="77777777" w:rsidR="00210758" w:rsidRDefault="00210758" w:rsidP="00210758">
      <w:proofErr w:type="spellStart"/>
      <w:r>
        <w:t>Tôm</w:t>
      </w:r>
      <w:proofErr w:type="spellEnd"/>
      <w:r>
        <w:t xml:space="preserve"> </w:t>
      </w:r>
      <w:proofErr w:type="spellStart"/>
      <w:r>
        <w:t>hùm</w:t>
      </w:r>
      <w:proofErr w:type="spellEnd"/>
      <w:r>
        <w:t xml:space="preserve"> Alaska</w:t>
      </w:r>
    </w:p>
    <w:p w14:paraId="279C507F" w14:textId="77777777" w:rsidR="00210758" w:rsidRDefault="00210758" w:rsidP="00210758">
      <w:r>
        <w:t xml:space="preserve">Cua </w:t>
      </w:r>
      <w:proofErr w:type="spellStart"/>
      <w:r>
        <w:t>Cà</w:t>
      </w:r>
      <w:proofErr w:type="spellEnd"/>
      <w:r>
        <w:t xml:space="preserve"> Mau</w:t>
      </w:r>
    </w:p>
    <w:p w14:paraId="32C8CD43" w14:textId="77777777" w:rsidR="00210758" w:rsidRDefault="00210758" w:rsidP="00210758">
      <w:proofErr w:type="spellStart"/>
      <w:r>
        <w:t>Cá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Na Uy</w:t>
      </w:r>
    </w:p>
    <w:p w14:paraId="5C7754DC" w14:textId="77777777" w:rsidR="00210758" w:rsidRDefault="00210758" w:rsidP="00210758">
      <w:proofErr w:type="spellStart"/>
      <w:r>
        <w:t>Ghẹ</w:t>
      </w:r>
      <w:proofErr w:type="spellEnd"/>
      <w:r>
        <w:t xml:space="preserve"> </w:t>
      </w:r>
      <w:proofErr w:type="spellStart"/>
      <w:r>
        <w:t>xanh</w:t>
      </w:r>
      <w:proofErr w:type="spellEnd"/>
    </w:p>
    <w:p w14:paraId="68FF6DBC" w14:textId="77777777" w:rsidR="00210758" w:rsidRDefault="00210758" w:rsidP="00210758">
      <w:r>
        <w:t xml:space="preserve">Bạch </w:t>
      </w:r>
      <w:proofErr w:type="spellStart"/>
      <w:r>
        <w:t>tuộc</w:t>
      </w:r>
      <w:proofErr w:type="spellEnd"/>
    </w:p>
    <w:p w14:paraId="4D4C7E2F" w14:textId="2A21C221" w:rsidR="00210758" w:rsidRPr="00210758" w:rsidRDefault="00210758" w:rsidP="00210758">
      <w:proofErr w:type="spellStart"/>
      <w:r>
        <w:t>Mực</w:t>
      </w:r>
      <w:proofErr w:type="spellEnd"/>
      <w:r>
        <w:t xml:space="preserve"> </w:t>
      </w:r>
      <w:proofErr w:type="spellStart"/>
      <w:r>
        <w:t>ống</w:t>
      </w:r>
      <w:proofErr w:type="spellEnd"/>
    </w:p>
    <w:p w14:paraId="1C669594" w14:textId="77777777" w:rsidR="00D724C7" w:rsidRDefault="00FD44BF" w:rsidP="00D724C7">
      <w:pPr>
        <w:pStyle w:val="u2"/>
      </w:pPr>
      <w:bookmarkStart w:id="9" w:name="_Toc230160111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9"/>
      <w:proofErr w:type="spellEnd"/>
    </w:p>
    <w:p w14:paraId="7BBA5392" w14:textId="23DB2BB5" w:rsidR="00210758" w:rsidRDefault="00210758" w:rsidP="00210758">
      <w:r w:rsidRPr="00210758">
        <w:t xml:space="preserve">Sau </w:t>
      </w:r>
      <w:proofErr w:type="spellStart"/>
      <w:r w:rsidRPr="00210758">
        <w:t>khi</w:t>
      </w:r>
      <w:proofErr w:type="spellEnd"/>
      <w:r w:rsidRPr="00210758">
        <w:t xml:space="preserve"> </w:t>
      </w:r>
      <w:proofErr w:type="spellStart"/>
      <w:r w:rsidRPr="00210758">
        <w:t>khảo</w:t>
      </w:r>
      <w:proofErr w:type="spellEnd"/>
      <w:r w:rsidRPr="00210758">
        <w:t xml:space="preserve"> </w:t>
      </w:r>
      <w:proofErr w:type="spellStart"/>
      <w:r w:rsidRPr="00210758">
        <w:t>sát</w:t>
      </w:r>
      <w:proofErr w:type="spellEnd"/>
      <w:r w:rsidRPr="00210758">
        <w:t xml:space="preserve"> </w:t>
      </w:r>
      <w:proofErr w:type="spellStart"/>
      <w:r w:rsidRPr="00210758">
        <w:t>nhu</w:t>
      </w:r>
      <w:proofErr w:type="spellEnd"/>
      <w:r w:rsidRPr="00210758">
        <w:t xml:space="preserve"> </w:t>
      </w:r>
      <w:proofErr w:type="spellStart"/>
      <w:r w:rsidRPr="00210758">
        <w:t>cầu</w:t>
      </w:r>
      <w:proofErr w:type="spellEnd"/>
      <w:r w:rsidRPr="00210758">
        <w:t xml:space="preserve"> </w:t>
      </w:r>
      <w:proofErr w:type="spellStart"/>
      <w:r w:rsidRPr="00210758">
        <w:t>kinh</w:t>
      </w:r>
      <w:proofErr w:type="spellEnd"/>
      <w:r w:rsidRPr="00210758">
        <w:t xml:space="preserve"> </w:t>
      </w:r>
      <w:proofErr w:type="spellStart"/>
      <w:r w:rsidRPr="00210758">
        <w:t>doanh</w:t>
      </w:r>
      <w:proofErr w:type="spellEnd"/>
      <w:r w:rsidRPr="00210758">
        <w:t xml:space="preserve"> </w:t>
      </w:r>
      <w:proofErr w:type="spellStart"/>
      <w:r w:rsidRPr="00210758">
        <w:t>hải</w:t>
      </w:r>
      <w:proofErr w:type="spellEnd"/>
      <w:r w:rsidRPr="00210758">
        <w:t xml:space="preserve"> </w:t>
      </w:r>
      <w:proofErr w:type="spellStart"/>
      <w:r w:rsidRPr="00210758">
        <w:t>sản</w:t>
      </w:r>
      <w:proofErr w:type="spellEnd"/>
      <w:r w:rsidRPr="00210758">
        <w:t xml:space="preserve"> </w:t>
      </w:r>
      <w:proofErr w:type="spellStart"/>
      <w:r w:rsidRPr="00210758">
        <w:t>trực</w:t>
      </w:r>
      <w:proofErr w:type="spellEnd"/>
      <w:r w:rsidRPr="00210758">
        <w:t xml:space="preserve"> </w:t>
      </w:r>
      <w:proofErr w:type="spellStart"/>
      <w:r w:rsidRPr="00210758">
        <w:t>tuyến</w:t>
      </w:r>
      <w:proofErr w:type="spellEnd"/>
      <w:r w:rsidRPr="00210758">
        <w:t xml:space="preserve">, </w:t>
      </w:r>
      <w:proofErr w:type="spellStart"/>
      <w:r w:rsidRPr="00210758">
        <w:t>hệ</w:t>
      </w:r>
      <w:proofErr w:type="spellEnd"/>
      <w:r w:rsidRPr="00210758">
        <w:t xml:space="preserve"> </w:t>
      </w:r>
      <w:proofErr w:type="spellStart"/>
      <w:r w:rsidRPr="00210758">
        <w:t>thống</w:t>
      </w:r>
      <w:proofErr w:type="spellEnd"/>
      <w:r w:rsidRPr="00210758">
        <w:t xml:space="preserve"> </w:t>
      </w:r>
      <w:proofErr w:type="spellStart"/>
      <w:r w:rsidRPr="00210758">
        <w:t>được</w:t>
      </w:r>
      <w:proofErr w:type="spellEnd"/>
      <w:r w:rsidRPr="00210758">
        <w:t xml:space="preserve"> </w:t>
      </w:r>
      <w:proofErr w:type="spellStart"/>
      <w:r w:rsidRPr="00210758">
        <w:t>xây</w:t>
      </w:r>
      <w:proofErr w:type="spellEnd"/>
      <w:r w:rsidRPr="00210758">
        <w:t xml:space="preserve"> </w:t>
      </w:r>
      <w:proofErr w:type="spellStart"/>
      <w:r w:rsidRPr="00210758">
        <w:t>dựng</w:t>
      </w:r>
      <w:proofErr w:type="spellEnd"/>
      <w:r w:rsidRPr="00210758">
        <w:t xml:space="preserve"> </w:t>
      </w:r>
      <w:proofErr w:type="spellStart"/>
      <w:r w:rsidRPr="00210758">
        <w:t>nhằm</w:t>
      </w:r>
      <w:proofErr w:type="spellEnd"/>
      <w:r w:rsidRPr="00210758">
        <w:t xml:space="preserve"> </w:t>
      </w:r>
      <w:proofErr w:type="spellStart"/>
      <w:r w:rsidRPr="00210758">
        <w:t>đáp</w:t>
      </w:r>
      <w:proofErr w:type="spellEnd"/>
      <w:r w:rsidRPr="00210758">
        <w:t xml:space="preserve"> </w:t>
      </w:r>
      <w:proofErr w:type="spellStart"/>
      <w:r w:rsidRPr="00210758">
        <w:t>ứng</w:t>
      </w:r>
      <w:proofErr w:type="spellEnd"/>
      <w:r w:rsidRPr="00210758">
        <w:t xml:space="preserve"> </w:t>
      </w:r>
      <w:proofErr w:type="spellStart"/>
      <w:r w:rsidRPr="00210758">
        <w:t>các</w:t>
      </w:r>
      <w:proofErr w:type="spellEnd"/>
      <w:r w:rsidRPr="00210758">
        <w:t xml:space="preserve"> </w:t>
      </w:r>
      <w:proofErr w:type="spellStart"/>
      <w:r w:rsidRPr="00210758">
        <w:t>yêu</w:t>
      </w:r>
      <w:proofErr w:type="spellEnd"/>
      <w:r w:rsidRPr="00210758">
        <w:t xml:space="preserve"> </w:t>
      </w:r>
      <w:proofErr w:type="spellStart"/>
      <w:r w:rsidRPr="00210758">
        <w:t>cầu</w:t>
      </w:r>
      <w:proofErr w:type="spellEnd"/>
      <w:r w:rsidRPr="00210758">
        <w:t xml:space="preserve"> </w:t>
      </w:r>
      <w:proofErr w:type="spellStart"/>
      <w:r w:rsidRPr="00210758">
        <w:t>cơ</w:t>
      </w:r>
      <w:proofErr w:type="spellEnd"/>
      <w:r w:rsidRPr="00210758">
        <w:t xml:space="preserve"> </w:t>
      </w:r>
      <w:proofErr w:type="spellStart"/>
      <w:r w:rsidRPr="00210758">
        <w:t>bản</w:t>
      </w:r>
      <w:proofErr w:type="spellEnd"/>
      <w:r w:rsidRPr="00210758">
        <w:t xml:space="preserve"> </w:t>
      </w:r>
      <w:proofErr w:type="spellStart"/>
      <w:r w:rsidRPr="00210758">
        <w:t>của</w:t>
      </w:r>
      <w:proofErr w:type="spellEnd"/>
      <w:r w:rsidRPr="00210758">
        <w:t xml:space="preserve"> </w:t>
      </w:r>
      <w:proofErr w:type="spellStart"/>
      <w:r w:rsidRPr="00210758">
        <w:t>khách</w:t>
      </w:r>
      <w:proofErr w:type="spellEnd"/>
      <w:r w:rsidRPr="00210758">
        <w:t xml:space="preserve"> </w:t>
      </w:r>
      <w:proofErr w:type="spellStart"/>
      <w:r w:rsidRPr="00210758">
        <w:t>hàng</w:t>
      </w:r>
      <w:proofErr w:type="spellEnd"/>
      <w:r w:rsidRPr="00210758">
        <w:t xml:space="preserve"> </w:t>
      </w:r>
      <w:proofErr w:type="spellStart"/>
      <w:r w:rsidRPr="00210758">
        <w:t>và</w:t>
      </w:r>
      <w:proofErr w:type="spellEnd"/>
      <w:r w:rsidRPr="00210758">
        <w:t xml:space="preserve"> </w:t>
      </w:r>
      <w:proofErr w:type="spellStart"/>
      <w:r w:rsidRPr="00210758">
        <w:t>người</w:t>
      </w:r>
      <w:proofErr w:type="spellEnd"/>
      <w:r w:rsidRPr="00210758">
        <w:t xml:space="preserve"> </w:t>
      </w:r>
      <w:proofErr w:type="spellStart"/>
      <w:r w:rsidRPr="00210758">
        <w:t>quản</w:t>
      </w:r>
      <w:proofErr w:type="spellEnd"/>
      <w:r w:rsidRPr="00210758">
        <w:t xml:space="preserve"> </w:t>
      </w:r>
      <w:proofErr w:type="spellStart"/>
      <w:r w:rsidRPr="00210758">
        <w:t>lý</w:t>
      </w:r>
      <w:proofErr w:type="spellEnd"/>
      <w:r w:rsidRPr="00210758">
        <w:t xml:space="preserve">. Các </w:t>
      </w:r>
      <w:proofErr w:type="spellStart"/>
      <w:r w:rsidRPr="00210758">
        <w:t>yêu</w:t>
      </w:r>
      <w:proofErr w:type="spellEnd"/>
      <w:r w:rsidRPr="00210758">
        <w:t xml:space="preserve"> </w:t>
      </w:r>
      <w:proofErr w:type="spellStart"/>
      <w:r w:rsidRPr="00210758">
        <w:t>cầu</w:t>
      </w:r>
      <w:proofErr w:type="spellEnd"/>
      <w:r w:rsidRPr="00210758">
        <w:t xml:space="preserve"> </w:t>
      </w:r>
      <w:proofErr w:type="spellStart"/>
      <w:r w:rsidRPr="00210758">
        <w:t>được</w:t>
      </w:r>
      <w:proofErr w:type="spellEnd"/>
      <w:r w:rsidRPr="00210758">
        <w:t xml:space="preserve"> chia </w:t>
      </w:r>
      <w:proofErr w:type="spellStart"/>
      <w:r w:rsidRPr="00210758">
        <w:t>thành</w:t>
      </w:r>
      <w:proofErr w:type="spellEnd"/>
      <w:r w:rsidRPr="00210758">
        <w:t xml:space="preserve"> </w:t>
      </w:r>
      <w:proofErr w:type="spellStart"/>
      <w:r w:rsidRPr="00210758">
        <w:t>yêu</w:t>
      </w:r>
      <w:proofErr w:type="spellEnd"/>
      <w:r w:rsidRPr="00210758">
        <w:t xml:space="preserve"> </w:t>
      </w:r>
      <w:proofErr w:type="spellStart"/>
      <w:r w:rsidRPr="00210758">
        <w:t>cầu</w:t>
      </w:r>
      <w:proofErr w:type="spellEnd"/>
      <w:r w:rsidRPr="00210758">
        <w:t xml:space="preserve"> </w:t>
      </w:r>
      <w:proofErr w:type="spellStart"/>
      <w:r w:rsidRPr="00210758">
        <w:t>chức</w:t>
      </w:r>
      <w:proofErr w:type="spellEnd"/>
      <w:r w:rsidRPr="00210758">
        <w:t xml:space="preserve"> </w:t>
      </w:r>
      <w:proofErr w:type="spellStart"/>
      <w:r w:rsidRPr="00210758">
        <w:t>năng</w:t>
      </w:r>
      <w:proofErr w:type="spellEnd"/>
      <w:r w:rsidRPr="00210758">
        <w:t xml:space="preserve"> </w:t>
      </w:r>
      <w:proofErr w:type="spellStart"/>
      <w:r w:rsidRPr="00210758">
        <w:t>và</w:t>
      </w:r>
      <w:proofErr w:type="spellEnd"/>
      <w:r w:rsidRPr="00210758">
        <w:t xml:space="preserve"> </w:t>
      </w:r>
      <w:proofErr w:type="spellStart"/>
      <w:r w:rsidRPr="00210758">
        <w:t>yêu</w:t>
      </w:r>
      <w:proofErr w:type="spellEnd"/>
      <w:r w:rsidRPr="00210758">
        <w:t xml:space="preserve"> </w:t>
      </w:r>
      <w:proofErr w:type="spellStart"/>
      <w:r w:rsidRPr="00210758">
        <w:t>cầu</w:t>
      </w:r>
      <w:proofErr w:type="spellEnd"/>
      <w:r w:rsidRPr="00210758">
        <w:t xml:space="preserve"> phi </w:t>
      </w:r>
      <w:proofErr w:type="spellStart"/>
      <w:r w:rsidRPr="00210758">
        <w:t>chức</w:t>
      </w:r>
      <w:proofErr w:type="spellEnd"/>
      <w:r w:rsidRPr="00210758">
        <w:t xml:space="preserve"> </w:t>
      </w:r>
      <w:proofErr w:type="spellStart"/>
      <w:r w:rsidRPr="00210758">
        <w:t>năng</w:t>
      </w:r>
      <w:proofErr w:type="spellEnd"/>
      <w:r w:rsidRPr="00210758">
        <w:t>.</w:t>
      </w:r>
    </w:p>
    <w:p w14:paraId="7077132E" w14:textId="77777777" w:rsidR="000959B5" w:rsidRDefault="000959B5" w:rsidP="00210758"/>
    <w:p w14:paraId="47C9AD23" w14:textId="59FA56F0" w:rsidR="000959B5" w:rsidRDefault="007A4095" w:rsidP="00210758">
      <w:r>
        <w:rPr>
          <w:noProof/>
        </w:rPr>
        <w:lastRenderedPageBreak/>
        <w:drawing>
          <wp:inline distT="0" distB="0" distL="0" distR="0" wp14:anchorId="73E625A7" wp14:editId="02C5F04F">
            <wp:extent cx="5580380" cy="4185285"/>
            <wp:effectExtent l="0" t="0" r="1270" b="5715"/>
            <wp:docPr id="27909112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9112" name="Hình ảnh 2790911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C46B" w14:textId="77777777" w:rsidR="00210758" w:rsidRPr="00210758" w:rsidRDefault="00210758" w:rsidP="00210758"/>
    <w:p w14:paraId="2685040B" w14:textId="77777777" w:rsidR="00D724C7" w:rsidRDefault="00FD44BF" w:rsidP="00D724C7">
      <w:pPr>
        <w:pStyle w:val="u3"/>
      </w:pPr>
      <w:bookmarkStart w:id="10" w:name="_Toc230160112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0"/>
      <w:proofErr w:type="spellEnd"/>
    </w:p>
    <w:p w14:paraId="7CB3CF71" w14:textId="77777777" w:rsidR="00AD1D46" w:rsidRDefault="00AD1D46" w:rsidP="00AD1D46"/>
    <w:p w14:paraId="7FF54ED8" w14:textId="17130987" w:rsidR="00AD1D46" w:rsidRDefault="00AD1D46" w:rsidP="00AD1D46">
      <w:r>
        <w:rPr>
          <w:noProof/>
        </w:rPr>
        <w:drawing>
          <wp:inline distT="0" distB="0" distL="0" distR="0" wp14:anchorId="50613671" wp14:editId="7D8EDEEB">
            <wp:extent cx="5580380" cy="3496945"/>
            <wp:effectExtent l="0" t="0" r="1270" b="8255"/>
            <wp:docPr id="1199506395" name="Hình ảnh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06395" name="Hình ảnh 119950639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364C" w14:textId="77777777" w:rsidR="00AD1D46" w:rsidRPr="00AD1D46" w:rsidRDefault="00AD1D46" w:rsidP="00AD1D46"/>
    <w:p w14:paraId="1CBA1E99" w14:textId="77777777" w:rsidR="00210758" w:rsidRDefault="00210758" w:rsidP="00210758"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B349393" w14:textId="77777777" w:rsidR="00210758" w:rsidRDefault="00210758" w:rsidP="00210758"/>
    <w:p w14:paraId="08E8BE65" w14:textId="248C1571" w:rsidR="00210758" w:rsidRDefault="00210758" w:rsidP="00210758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website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63DCE8C1" w14:textId="77777777" w:rsidR="00210758" w:rsidRDefault="00210758" w:rsidP="00210758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2CDA1991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banner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4613A744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7B04C280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</w:t>
      </w:r>
    </w:p>
    <w:p w14:paraId="00A6B0CC" w14:textId="77777777" w:rsidR="00210758" w:rsidRDefault="00210758" w:rsidP="00210758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5D9452C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4B3F7244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C0F7268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57A4DDE4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AE1530F" w14:textId="77777777" w:rsidR="00210758" w:rsidRDefault="00210758" w:rsidP="00210758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13C617B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64748F69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6AEA647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>.</w:t>
      </w:r>
    </w:p>
    <w:p w14:paraId="552DEAA7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5D8FE1FB" w14:textId="77777777" w:rsidR="00210758" w:rsidRDefault="00210758" w:rsidP="00210758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73DD47CD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B1879B7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450206DF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email.</w:t>
      </w:r>
    </w:p>
    <w:p w14:paraId="79CE64FC" w14:textId="77777777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7E051ECA" w14:textId="77777777" w:rsidR="00210758" w:rsidRDefault="00210758" w:rsidP="00210758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)</w:t>
      </w:r>
    </w:p>
    <w:p w14:paraId="257B2658" w14:textId="77777777" w:rsidR="00210758" w:rsidRDefault="00210758" w:rsidP="00210758"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14:paraId="24DBBE02" w14:textId="007AB44C" w:rsidR="00210758" w:rsidRDefault="00210758" w:rsidP="00210758"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75903727" w14:textId="77777777" w:rsidR="0050547D" w:rsidRDefault="0050547D" w:rsidP="00210758"/>
    <w:p w14:paraId="08956668" w14:textId="4ABFF14B" w:rsidR="0050547D" w:rsidRDefault="0050547D" w:rsidP="00210758">
      <w:r>
        <w:rPr>
          <w:noProof/>
        </w:rPr>
        <w:lastRenderedPageBreak/>
        <w:drawing>
          <wp:inline distT="0" distB="0" distL="0" distR="0" wp14:anchorId="4098B83E" wp14:editId="5BB96CFE">
            <wp:extent cx="5580380" cy="3303905"/>
            <wp:effectExtent l="0" t="0" r="1270" b="0"/>
            <wp:docPr id="180343381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3381" name="Hình ảnh 18034338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9DD3" w14:textId="77777777" w:rsidR="00210758" w:rsidRPr="00210758" w:rsidRDefault="00210758" w:rsidP="00210758"/>
    <w:p w14:paraId="57F8D317" w14:textId="77777777" w:rsidR="00D724C7" w:rsidRDefault="00FD44BF" w:rsidP="00D724C7">
      <w:pPr>
        <w:pStyle w:val="u3"/>
      </w:pPr>
      <w:bookmarkStart w:id="11" w:name="_Toc230160113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1"/>
      <w:proofErr w:type="spellEnd"/>
    </w:p>
    <w:p w14:paraId="49C6765F" w14:textId="77777777" w:rsidR="00210758" w:rsidRDefault="00210758" w:rsidP="00210758"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website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DB7E969" w14:textId="77777777" w:rsidR="00210758" w:rsidRDefault="00210758" w:rsidP="00210758"/>
    <w:p w14:paraId="67A77580" w14:textId="390F1F17" w:rsidR="00210758" w:rsidRDefault="00210758" w:rsidP="00210758"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1E5393D5" w14:textId="77777777" w:rsidR="00210758" w:rsidRDefault="00210758" w:rsidP="00210758">
      <w:r>
        <w:t xml:space="preserve">Hiệu </w:t>
      </w:r>
      <w:proofErr w:type="spellStart"/>
      <w:r>
        <w:t>năng</w:t>
      </w:r>
      <w:proofErr w:type="spellEnd"/>
      <w:r>
        <w:t>.</w:t>
      </w:r>
    </w:p>
    <w:p w14:paraId="075B0E2D" w14:textId="77777777" w:rsidR="00210758" w:rsidRDefault="00210758" w:rsidP="00210758">
      <w:r>
        <w:t xml:space="preserve">Bảo </w:t>
      </w:r>
      <w:proofErr w:type="spellStart"/>
      <w:r>
        <w:t>mật</w:t>
      </w:r>
      <w:proofErr w:type="spellEnd"/>
      <w:r>
        <w:t>.</w:t>
      </w:r>
    </w:p>
    <w:p w14:paraId="4B3B85E0" w14:textId="77777777" w:rsidR="00210758" w:rsidRDefault="00210758" w:rsidP="00210758"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6727D0A5" w14:textId="71A2ACCA" w:rsidR="00210758" w:rsidRDefault="00210758" w:rsidP="00210758">
      <w:proofErr w:type="spellStart"/>
      <w:r>
        <w:t>Tính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317DF62" w14:textId="77777777" w:rsidR="00210758" w:rsidRPr="00210758" w:rsidRDefault="00210758" w:rsidP="00210758"/>
    <w:p w14:paraId="0CCB5DDD" w14:textId="2BEAAA39" w:rsidR="00210758" w:rsidRDefault="00210758" w:rsidP="00D724C7">
      <w:pPr>
        <w:pStyle w:val="u4"/>
      </w:pPr>
      <w:bookmarkStart w:id="12" w:name="_Toc230160115"/>
      <w:proofErr w:type="spellStart"/>
      <w:r w:rsidRPr="00210758">
        <w:t>Yêu</w:t>
      </w:r>
      <w:proofErr w:type="spellEnd"/>
      <w:r w:rsidRPr="00210758">
        <w:t xml:space="preserve"> </w:t>
      </w:r>
      <w:proofErr w:type="spellStart"/>
      <w:r w:rsidRPr="00210758">
        <w:t>cầu</w:t>
      </w:r>
      <w:proofErr w:type="spellEnd"/>
      <w:r w:rsidRPr="00210758">
        <w:t xml:space="preserve"> </w:t>
      </w:r>
      <w:proofErr w:type="spellStart"/>
      <w:r w:rsidRPr="00210758">
        <w:t>về</w:t>
      </w:r>
      <w:proofErr w:type="spellEnd"/>
      <w:r w:rsidRPr="00210758">
        <w:t xml:space="preserve"> </w:t>
      </w:r>
      <w:proofErr w:type="spellStart"/>
      <w:r w:rsidRPr="00210758">
        <w:t>hiệu</w:t>
      </w:r>
      <w:proofErr w:type="spellEnd"/>
      <w:r w:rsidRPr="00210758">
        <w:t xml:space="preserve"> </w:t>
      </w:r>
      <w:proofErr w:type="spellStart"/>
      <w:r w:rsidRPr="00210758">
        <w:t>năng</w:t>
      </w:r>
      <w:proofErr w:type="spellEnd"/>
    </w:p>
    <w:p w14:paraId="66D2259E" w14:textId="77777777" w:rsidR="00210758" w:rsidRDefault="00210758" w:rsidP="00210758">
      <w:r>
        <w:t xml:space="preserve">Website </w:t>
      </w:r>
      <w:proofErr w:type="spellStart"/>
      <w:proofErr w:type="gram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proofErr w:type="gram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26F9FBC3" w14:textId="77777777" w:rsidR="00210758" w:rsidRDefault="00210758" w:rsidP="00210758"/>
    <w:p w14:paraId="5F3C27C1" w14:textId="77777777" w:rsidR="00210758" w:rsidRDefault="00210758" w:rsidP="00210758"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1CDEEA2" w14:textId="77777777" w:rsidR="00210758" w:rsidRDefault="00210758" w:rsidP="00210758"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3 </w:t>
      </w:r>
      <w:proofErr w:type="spellStart"/>
      <w:r>
        <w:t>giây</w:t>
      </w:r>
      <w:proofErr w:type="spellEnd"/>
      <w:r>
        <w:t>.</w:t>
      </w:r>
    </w:p>
    <w:p w14:paraId="74487652" w14:textId="77777777" w:rsidR="00210758" w:rsidRDefault="00210758" w:rsidP="00210758"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nét</w:t>
      </w:r>
      <w:proofErr w:type="spellEnd"/>
      <w:r>
        <w:t>.</w:t>
      </w:r>
    </w:p>
    <w:p w14:paraId="1AF00DD8" w14:textId="77777777" w:rsidR="00210758" w:rsidRDefault="00210758" w:rsidP="00210758"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064FDA3C" w14:textId="77777777" w:rsidR="00210758" w:rsidRDefault="00210758" w:rsidP="00210758"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4073DD34" w14:textId="77777777" w:rsidR="00210758" w:rsidRDefault="00210758" w:rsidP="00210758">
      <w:proofErr w:type="spellStart"/>
      <w:r>
        <w:lastRenderedPageBreak/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37F9F094" w14:textId="77777777" w:rsidR="00210758" w:rsidRDefault="00210758" w:rsidP="00210758">
      <w:r>
        <w:t>Google Chrome</w:t>
      </w:r>
    </w:p>
    <w:p w14:paraId="0A8F2BB2" w14:textId="77777777" w:rsidR="00210758" w:rsidRDefault="00210758" w:rsidP="00210758">
      <w:r>
        <w:t>Microsoft Edge</w:t>
      </w:r>
    </w:p>
    <w:p w14:paraId="318BFB8B" w14:textId="77777777" w:rsidR="00210758" w:rsidRDefault="00210758" w:rsidP="00210758">
      <w:r>
        <w:t>Mozilla Firefox</w:t>
      </w:r>
    </w:p>
    <w:p w14:paraId="623DDFF5" w14:textId="77777777" w:rsidR="00210758" w:rsidRDefault="00210758" w:rsidP="00210758">
      <w:r>
        <w:t>Opera</w:t>
      </w:r>
    </w:p>
    <w:p w14:paraId="7AC59962" w14:textId="77777777" w:rsidR="00210758" w:rsidRDefault="00210758" w:rsidP="00210758"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099A4D93" w14:textId="77777777" w:rsidR="00210758" w:rsidRDefault="00210758" w:rsidP="00210758"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</w:t>
      </w:r>
      <w:proofErr w:type="spellEnd"/>
    </w:p>
    <w:p w14:paraId="7F9EB560" w14:textId="77777777" w:rsidR="00210758" w:rsidRDefault="00210758" w:rsidP="00210758">
      <w:r>
        <w:t>Laptop</w:t>
      </w:r>
    </w:p>
    <w:p w14:paraId="06A10DD4" w14:textId="77777777" w:rsidR="00210758" w:rsidRDefault="00210758" w:rsidP="00210758"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2D1C5614" w14:textId="6B9C2B7F" w:rsidR="00210758" w:rsidRDefault="00210758" w:rsidP="00210758"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7AFFB7A9" w14:textId="77777777" w:rsidR="000D11F9" w:rsidRDefault="000D11F9" w:rsidP="00210758"/>
    <w:p w14:paraId="19010262" w14:textId="627DBF7F" w:rsidR="00C97AD3" w:rsidRDefault="00C97AD3" w:rsidP="00210758">
      <w:r>
        <w:rPr>
          <w:noProof/>
        </w:rPr>
        <w:drawing>
          <wp:inline distT="0" distB="0" distL="0" distR="0" wp14:anchorId="0D285C48" wp14:editId="2B9AD88F">
            <wp:extent cx="5580380" cy="3641725"/>
            <wp:effectExtent l="0" t="0" r="1270" b="0"/>
            <wp:docPr id="970229257" name="Hình ảnh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29257" name="Hình ảnh 97022925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D48E" w14:textId="11CD17B3" w:rsidR="000D11F9" w:rsidRDefault="000D11F9" w:rsidP="00210758">
      <w:r>
        <w:rPr>
          <w:noProof/>
        </w:rPr>
        <w:lastRenderedPageBreak/>
        <w:drawing>
          <wp:inline distT="0" distB="0" distL="0" distR="0" wp14:anchorId="0412E507" wp14:editId="4CA0DA6E">
            <wp:extent cx="5580380" cy="4161790"/>
            <wp:effectExtent l="0" t="0" r="1270" b="0"/>
            <wp:docPr id="795205663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05663" name="Hình ảnh 79520566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57B4" w14:textId="77777777" w:rsidR="00210758" w:rsidRPr="00210758" w:rsidRDefault="00210758" w:rsidP="00210758"/>
    <w:bookmarkEnd w:id="12"/>
    <w:p w14:paraId="10C83BAE" w14:textId="1581A747" w:rsidR="00D724C7" w:rsidRDefault="00210758" w:rsidP="00D724C7">
      <w:pPr>
        <w:pStyle w:val="u4"/>
      </w:pPr>
      <w:proofErr w:type="spellStart"/>
      <w:r w:rsidRPr="00210758">
        <w:t>Yêu</w:t>
      </w:r>
      <w:proofErr w:type="spellEnd"/>
      <w:r w:rsidRPr="00210758">
        <w:t xml:space="preserve"> </w:t>
      </w:r>
      <w:proofErr w:type="spellStart"/>
      <w:r w:rsidRPr="00210758">
        <w:t>cầu</w:t>
      </w:r>
      <w:proofErr w:type="spellEnd"/>
      <w:r w:rsidRPr="00210758">
        <w:t xml:space="preserve"> </w:t>
      </w:r>
      <w:proofErr w:type="spellStart"/>
      <w:r w:rsidRPr="00210758">
        <w:t>về</w:t>
      </w:r>
      <w:proofErr w:type="spellEnd"/>
      <w:r w:rsidRPr="00210758">
        <w:t xml:space="preserve"> </w:t>
      </w:r>
      <w:proofErr w:type="spellStart"/>
      <w:r w:rsidRPr="00210758">
        <w:t>giao</w:t>
      </w:r>
      <w:proofErr w:type="spellEnd"/>
      <w:r w:rsidRPr="00210758">
        <w:t xml:space="preserve"> </w:t>
      </w:r>
      <w:proofErr w:type="spellStart"/>
      <w:r w:rsidRPr="00210758">
        <w:t>diện</w:t>
      </w:r>
      <w:proofErr w:type="spellEnd"/>
      <w:r w:rsidRPr="00210758">
        <w:t xml:space="preserve"> </w:t>
      </w:r>
      <w:proofErr w:type="spellStart"/>
      <w:r w:rsidRPr="00210758">
        <w:t>và</w:t>
      </w:r>
      <w:proofErr w:type="spellEnd"/>
      <w:r w:rsidRPr="00210758">
        <w:t xml:space="preserve"> </w:t>
      </w:r>
      <w:proofErr w:type="spellStart"/>
      <w:r w:rsidRPr="00210758">
        <w:t>khả</w:t>
      </w:r>
      <w:proofErr w:type="spellEnd"/>
      <w:r w:rsidRPr="00210758">
        <w:t xml:space="preserve"> </w:t>
      </w:r>
      <w:proofErr w:type="spellStart"/>
      <w:r w:rsidRPr="00210758">
        <w:t>năng</w:t>
      </w:r>
      <w:proofErr w:type="spellEnd"/>
      <w:r w:rsidRPr="00210758">
        <w:t xml:space="preserve"> </w:t>
      </w:r>
      <w:proofErr w:type="spellStart"/>
      <w:r w:rsidRPr="00210758">
        <w:t>sử</w:t>
      </w:r>
      <w:proofErr w:type="spellEnd"/>
      <w:r w:rsidRPr="00210758">
        <w:t xml:space="preserve"> </w:t>
      </w:r>
      <w:proofErr w:type="spellStart"/>
      <w:r w:rsidRPr="00210758">
        <w:t>dụng</w:t>
      </w:r>
      <w:proofErr w:type="spellEnd"/>
    </w:p>
    <w:p w14:paraId="43DF3698" w14:textId="77777777" w:rsidR="00210758" w:rsidRDefault="00210758" w:rsidP="00210758">
      <w:r>
        <w:t xml:space="preserve">Website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53E3BAF" w14:textId="77777777" w:rsidR="00210758" w:rsidRDefault="00210758" w:rsidP="00210758"/>
    <w:p w14:paraId="1F8499F1" w14:textId="77777777" w:rsidR="00210758" w:rsidRDefault="00210758" w:rsidP="00210758"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3D128592" w14:textId="77777777" w:rsidR="00210758" w:rsidRDefault="00210758" w:rsidP="00210758"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hòa</w:t>
      </w:r>
      <w:proofErr w:type="spellEnd"/>
      <w:r>
        <w:t>.</w:t>
      </w:r>
    </w:p>
    <w:p w14:paraId="0A9B15C6" w14:textId="77777777" w:rsidR="00210758" w:rsidRDefault="00210758" w:rsidP="00210758"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7A9EF756" w14:textId="77777777" w:rsidR="00210758" w:rsidRDefault="00210758" w:rsidP="00210758"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F83971A" w14:textId="77777777" w:rsidR="00210758" w:rsidRDefault="00210758" w:rsidP="00210758">
      <w:proofErr w:type="spellStart"/>
      <w:r>
        <w:t>Dễ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364899D6" w14:textId="77777777" w:rsidR="00210758" w:rsidRDefault="00210758" w:rsidP="00210758">
      <w:proofErr w:type="spellStart"/>
      <w:r>
        <w:t>Về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A4274F8" w14:textId="77777777" w:rsidR="00210758" w:rsidRDefault="00210758" w:rsidP="00210758">
      <w:proofErr w:type="spellStart"/>
      <w:r>
        <w:t>Dễ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028E19DA" w14:textId="77777777" w:rsidR="00210758" w:rsidRDefault="00210758" w:rsidP="00210758">
      <w:proofErr w:type="spellStart"/>
      <w:r>
        <w:t>Dễ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website.</w:t>
      </w:r>
    </w:p>
    <w:p w14:paraId="208265D0" w14:textId="77777777" w:rsidR="00210758" w:rsidRDefault="00210758" w:rsidP="00210758"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45889715" w14:textId="77777777" w:rsidR="00210758" w:rsidRDefault="00210758" w:rsidP="00210758"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418EC27" w14:textId="77777777" w:rsidR="00210758" w:rsidRDefault="00210758" w:rsidP="00210758"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6B2860BE" w14:textId="77777777" w:rsidR="00210758" w:rsidRDefault="00210758" w:rsidP="00210758"/>
    <w:p w14:paraId="07144B4B" w14:textId="77777777" w:rsidR="00210758" w:rsidRDefault="00210758" w:rsidP="00210758">
      <w:r>
        <w:lastRenderedPageBreak/>
        <w:t xml:space="preserve">Trong </w:t>
      </w:r>
      <w:proofErr w:type="spellStart"/>
      <w:r>
        <w:t>tương</w:t>
      </w:r>
      <w:proofErr w:type="spellEnd"/>
      <w:r>
        <w:t xml:space="preserve"> lai 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sung:</w:t>
      </w:r>
    </w:p>
    <w:p w14:paraId="30992FDF" w14:textId="77777777" w:rsidR="00210758" w:rsidRDefault="00210758" w:rsidP="00210758"/>
    <w:p w14:paraId="7FCE5D9E" w14:textId="77777777" w:rsidR="00210758" w:rsidRDefault="00210758" w:rsidP="00210758"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AEA6DE9" w14:textId="77777777" w:rsidR="00210758" w:rsidRDefault="00210758" w:rsidP="00210758"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E8752B1" w14:textId="77777777" w:rsidR="00210758" w:rsidRDefault="00210758" w:rsidP="00210758"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87C4258" w14:textId="77777777" w:rsidR="00210758" w:rsidRDefault="00210758" w:rsidP="00210758"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4209EF21" w14:textId="77777777" w:rsidR="00210758" w:rsidRDefault="00210758" w:rsidP="00210758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2279191" w14:textId="77777777" w:rsidR="00210758" w:rsidRDefault="00210758" w:rsidP="00210758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16CD662" w14:textId="13083395" w:rsidR="00210758" w:rsidRDefault="00210758" w:rsidP="00210758"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MySQL.</w:t>
      </w:r>
    </w:p>
    <w:p w14:paraId="1A9B3551" w14:textId="77777777" w:rsidR="00210758" w:rsidRPr="00210758" w:rsidRDefault="00210758" w:rsidP="00210758"/>
    <w:p w14:paraId="6CA6462B" w14:textId="77777777" w:rsidR="00FD44BF" w:rsidRDefault="004553D9" w:rsidP="004553D9">
      <w:pPr>
        <w:pStyle w:val="u2"/>
      </w:pPr>
      <w:bookmarkStart w:id="13" w:name="_Toc230160116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3"/>
      <w:proofErr w:type="spellEnd"/>
    </w:p>
    <w:p w14:paraId="3BD3258D" w14:textId="6CF9DE79" w:rsidR="0050375F" w:rsidRDefault="0050375F" w:rsidP="0050375F">
      <w:r>
        <w:rPr>
          <w:noProof/>
        </w:rPr>
        <w:drawing>
          <wp:inline distT="0" distB="0" distL="0" distR="0" wp14:anchorId="48D8C370" wp14:editId="21E336ED">
            <wp:extent cx="5580380" cy="5786120"/>
            <wp:effectExtent l="0" t="0" r="1270" b="5080"/>
            <wp:docPr id="547670941" name="Hình ảnh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70941" name="Hình ảnh 54767094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6F58" w14:textId="77777777" w:rsidR="0050375F" w:rsidRPr="0050375F" w:rsidRDefault="0050375F" w:rsidP="0050375F"/>
    <w:p w14:paraId="0FE6D5ED" w14:textId="142D60DF" w:rsidR="00210758" w:rsidRDefault="00210758" w:rsidP="00210758">
      <w:pPr>
        <w:pStyle w:val="noidung"/>
        <w:ind w:firstLine="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website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41DED628" w14:textId="25A991AF" w:rsidR="00080838" w:rsidRPr="00080838" w:rsidRDefault="00210758" w:rsidP="00210758">
      <w:pPr>
        <w:pStyle w:val="noidung"/>
        <w:ind w:firstLine="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1CCAA429" w14:textId="77777777" w:rsidR="004553D9" w:rsidRDefault="004553D9" w:rsidP="008759C1">
      <w:pPr>
        <w:pStyle w:val="u3"/>
      </w:pPr>
      <w:bookmarkStart w:id="14" w:name="_Toc230160117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bookmarkEnd w:id="14"/>
      <w:proofErr w:type="spellEnd"/>
    </w:p>
    <w:p w14:paraId="2426A7B5" w14:textId="77777777" w:rsidR="00210758" w:rsidRDefault="00210758" w:rsidP="00210758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JavaScript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79FC89B1" w14:textId="77777777" w:rsidR="00210758" w:rsidRDefault="00210758" w:rsidP="00210758"/>
    <w:p w14:paraId="435F818B" w14:textId="16B3A65D" w:rsidR="00210758" w:rsidRDefault="00210758" w:rsidP="00210758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41F999A6" w14:textId="77777777" w:rsidR="00210758" w:rsidRDefault="00210758" w:rsidP="00210758">
      <w:proofErr w:type="spellStart"/>
      <w:r>
        <w:t>Tôm</w:t>
      </w:r>
      <w:proofErr w:type="spellEnd"/>
      <w:r>
        <w:t xml:space="preserve"> </w:t>
      </w:r>
      <w:proofErr w:type="spellStart"/>
      <w:r>
        <w:t>Hùm</w:t>
      </w:r>
      <w:proofErr w:type="spellEnd"/>
      <w:r>
        <w:t xml:space="preserve"> Alaska</w:t>
      </w:r>
    </w:p>
    <w:p w14:paraId="1F883B37" w14:textId="77777777" w:rsidR="00210758" w:rsidRDefault="00210758" w:rsidP="00210758">
      <w:r>
        <w:t xml:space="preserve">Cua </w:t>
      </w:r>
      <w:proofErr w:type="spellStart"/>
      <w:r>
        <w:t>Cà</w:t>
      </w:r>
      <w:proofErr w:type="spellEnd"/>
      <w:r>
        <w:t xml:space="preserve"> Mau</w:t>
      </w:r>
    </w:p>
    <w:p w14:paraId="48547284" w14:textId="77777777" w:rsidR="00210758" w:rsidRDefault="00210758" w:rsidP="00210758">
      <w:proofErr w:type="spellStart"/>
      <w:r>
        <w:t>Cá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Na Uy</w:t>
      </w:r>
    </w:p>
    <w:p w14:paraId="6AB9FB02" w14:textId="77777777" w:rsidR="00210758" w:rsidRDefault="00210758" w:rsidP="00210758">
      <w:proofErr w:type="spellStart"/>
      <w:r>
        <w:t>Ghẹ</w:t>
      </w:r>
      <w:proofErr w:type="spellEnd"/>
      <w:r>
        <w:t xml:space="preserve"> Xanh</w:t>
      </w:r>
    </w:p>
    <w:p w14:paraId="7BDF5962" w14:textId="77777777" w:rsidR="00210758" w:rsidRDefault="00210758" w:rsidP="00210758">
      <w:proofErr w:type="spellStart"/>
      <w:r>
        <w:t>Mực</w:t>
      </w:r>
      <w:proofErr w:type="spellEnd"/>
      <w:r>
        <w:t xml:space="preserve"> </w:t>
      </w:r>
      <w:proofErr w:type="spellStart"/>
      <w:r>
        <w:t>Ống</w:t>
      </w:r>
      <w:proofErr w:type="spellEnd"/>
    </w:p>
    <w:p w14:paraId="1F6B2F01" w14:textId="427506C1" w:rsidR="00210758" w:rsidRDefault="00210758" w:rsidP="00210758">
      <w:r>
        <w:t xml:space="preserve">Bạch </w:t>
      </w:r>
      <w:proofErr w:type="spellStart"/>
      <w:r>
        <w:t>Tuộc</w:t>
      </w:r>
      <w:proofErr w:type="spellEnd"/>
    </w:p>
    <w:p w14:paraId="21133A92" w14:textId="77777777" w:rsidR="00B9117E" w:rsidRDefault="00B9117E" w:rsidP="00210758"/>
    <w:p w14:paraId="0C501C90" w14:textId="2D619D67" w:rsidR="00B9117E" w:rsidRDefault="00B9117E" w:rsidP="00210758">
      <w:r>
        <w:rPr>
          <w:noProof/>
        </w:rPr>
        <w:drawing>
          <wp:inline distT="0" distB="0" distL="0" distR="0" wp14:anchorId="14E042F9" wp14:editId="3DA7452D">
            <wp:extent cx="5580380" cy="4504690"/>
            <wp:effectExtent l="0" t="0" r="1270" b="0"/>
            <wp:docPr id="119185469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54699" name="Hình ảnh 119185469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E163" w14:textId="77777777" w:rsidR="00B9117E" w:rsidRPr="00210758" w:rsidRDefault="00B9117E" w:rsidP="00210758"/>
    <w:p w14:paraId="25087464" w14:textId="77777777" w:rsidR="004553D9" w:rsidRDefault="004553D9" w:rsidP="008759C1">
      <w:pPr>
        <w:pStyle w:val="u3"/>
      </w:pPr>
      <w:bookmarkStart w:id="15" w:name="_Toc230160118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bookmarkEnd w:id="15"/>
      <w:proofErr w:type="spellEnd"/>
    </w:p>
    <w:p w14:paraId="5065DC58" w14:textId="77777777" w:rsidR="002D378E" w:rsidRDefault="002D378E" w:rsidP="002D378E">
      <w:pPr>
        <w:jc w:val="both"/>
      </w:pPr>
    </w:p>
    <w:p w14:paraId="6EC308C3" w14:textId="77777777" w:rsidR="002D378E" w:rsidRDefault="002D378E" w:rsidP="002D378E">
      <w:pPr>
        <w:pStyle w:val="Chuthich"/>
        <w:keepNext/>
      </w:pPr>
      <w:proofErr w:type="spellStart"/>
      <w:r>
        <w:t>Bảng</w:t>
      </w:r>
      <w:proofErr w:type="spellEnd"/>
      <w:r>
        <w:t xml:space="preserve"> </w:t>
      </w:r>
      <w:fldSimple w:instr=" STYLEREF 1 \s ">
        <w:r w:rsidR="009B1E4C">
          <w:rPr>
            <w:noProof/>
          </w:rPr>
          <w:t>3</w:t>
        </w:r>
      </w:fldSimple>
      <w:r>
        <w:t>.</w:t>
      </w:r>
      <w:fldSimple w:instr=" SEQ Bảng \* ARABIC \s 1 ">
        <w:r w:rsidR="009B1E4C">
          <w:rPr>
            <w:noProof/>
          </w:rPr>
          <w:t>1</w:t>
        </w:r>
      </w:fldSimple>
      <w:r>
        <w:t xml:space="preserve"> </w:t>
      </w:r>
      <w:proofErr w:type="spellStart"/>
      <w:r w:rsidR="00644673">
        <w:t>Nhập</w:t>
      </w:r>
      <w:proofErr w:type="spellEnd"/>
      <w:r w:rsidR="00644673">
        <w:t xml:space="preserve"> </w:t>
      </w:r>
      <w:proofErr w:type="spellStart"/>
      <w:r w:rsidR="00644673">
        <w:t>vào</w:t>
      </w:r>
      <w:proofErr w:type="spellEnd"/>
      <w:r w:rsidR="00644673">
        <w:t xml:space="preserve"> </w:t>
      </w:r>
      <w:proofErr w:type="spellStart"/>
      <w:r w:rsidR="00644673">
        <w:t>t</w:t>
      </w:r>
      <w:r>
        <w:t>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</w:p>
    <w:tbl>
      <w:tblPr>
        <w:tblStyle w:val="myTable"/>
        <w:tblW w:w="0" w:type="auto"/>
        <w:tblLook w:val="04A0" w:firstRow="1" w:lastRow="0" w:firstColumn="1" w:lastColumn="0" w:noHBand="0" w:noVBand="1"/>
      </w:tblPr>
      <w:tblGrid>
        <w:gridCol w:w="1754"/>
        <w:gridCol w:w="1753"/>
        <w:gridCol w:w="1754"/>
        <w:gridCol w:w="1754"/>
        <w:gridCol w:w="1753"/>
      </w:tblGrid>
      <w:tr w:rsidR="002D378E" w14:paraId="3742F7E9" w14:textId="77777777" w:rsidTr="002D3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B341727" w14:textId="77777777" w:rsidR="002D378E" w:rsidRDefault="002D378E" w:rsidP="002D378E">
            <w:r>
              <w:t>STT</w:t>
            </w:r>
          </w:p>
        </w:tc>
        <w:tc>
          <w:tcPr>
            <w:tcW w:w="1753" w:type="dxa"/>
          </w:tcPr>
          <w:p w14:paraId="286905D1" w14:textId="0E7FBCD2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 w:rsidR="00210758">
              <w:t>trường</w:t>
            </w:r>
            <w:proofErr w:type="spellEnd"/>
          </w:p>
        </w:tc>
        <w:tc>
          <w:tcPr>
            <w:tcW w:w="1754" w:type="dxa"/>
          </w:tcPr>
          <w:p w14:paraId="6010E3D0" w14:textId="73577942" w:rsidR="002D378E" w:rsidRDefault="00210758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754" w:type="dxa"/>
          </w:tcPr>
          <w:p w14:paraId="030087F2" w14:textId="4E17BFB6" w:rsidR="002D378E" w:rsidRDefault="00210758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1753" w:type="dxa"/>
          </w:tcPr>
          <w:p w14:paraId="466BF92C" w14:textId="77777777" w:rsidR="002D378E" w:rsidRDefault="002D378E" w:rsidP="002D3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14:paraId="6DA36DD8" w14:textId="77777777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1F2D77D8" w14:textId="77777777" w:rsidR="002D378E" w:rsidRDefault="002D378E" w:rsidP="002D378E"/>
        </w:tc>
        <w:tc>
          <w:tcPr>
            <w:tcW w:w="1753" w:type="dxa"/>
          </w:tcPr>
          <w:p w14:paraId="2E5B56E9" w14:textId="5B03CC9B" w:rsidR="002D378E" w:rsidRDefault="00210758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758">
              <w:t>address</w:t>
            </w:r>
          </w:p>
        </w:tc>
        <w:tc>
          <w:tcPr>
            <w:tcW w:w="1754" w:type="dxa"/>
          </w:tcPr>
          <w:p w14:paraId="01220064" w14:textId="783AFF50" w:rsidR="002D378E" w:rsidRDefault="00210758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758">
              <w:t>String</w:t>
            </w:r>
          </w:p>
        </w:tc>
        <w:tc>
          <w:tcPr>
            <w:tcW w:w="1754" w:type="dxa"/>
          </w:tcPr>
          <w:p w14:paraId="1075A458" w14:textId="10D064D8" w:rsidR="002D378E" w:rsidRDefault="00210758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10758">
              <w:t>Địa</w:t>
            </w:r>
            <w:proofErr w:type="spellEnd"/>
            <w:r w:rsidRPr="00210758">
              <w:t xml:space="preserve"> </w:t>
            </w:r>
            <w:proofErr w:type="spellStart"/>
            <w:r w:rsidRPr="00210758">
              <w:t>chỉ</w:t>
            </w:r>
            <w:proofErr w:type="spellEnd"/>
            <w:r w:rsidRPr="00210758">
              <w:t xml:space="preserve"> email</w:t>
            </w:r>
          </w:p>
        </w:tc>
        <w:tc>
          <w:tcPr>
            <w:tcW w:w="1753" w:type="dxa"/>
          </w:tcPr>
          <w:p w14:paraId="0C2E774D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378E" w14:paraId="6C5F48D2" w14:textId="77777777" w:rsidTr="002D37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1B9E7C0" w14:textId="77777777" w:rsidR="002D378E" w:rsidRDefault="002D378E" w:rsidP="002D378E"/>
        </w:tc>
        <w:tc>
          <w:tcPr>
            <w:tcW w:w="1753" w:type="dxa"/>
          </w:tcPr>
          <w:p w14:paraId="43FC7EC0" w14:textId="048257D5" w:rsidR="002D378E" w:rsidRDefault="00210758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758">
              <w:t>email</w:t>
            </w:r>
          </w:p>
        </w:tc>
        <w:tc>
          <w:tcPr>
            <w:tcW w:w="1754" w:type="dxa"/>
          </w:tcPr>
          <w:p w14:paraId="489768F6" w14:textId="7661C3AB" w:rsidR="002D378E" w:rsidRDefault="00210758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0758">
              <w:t>String</w:t>
            </w:r>
          </w:p>
        </w:tc>
        <w:tc>
          <w:tcPr>
            <w:tcW w:w="1754" w:type="dxa"/>
          </w:tcPr>
          <w:p w14:paraId="73A27DB4" w14:textId="364D7E33" w:rsidR="002D378E" w:rsidRDefault="00210758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10758">
              <w:t>Địa</w:t>
            </w:r>
            <w:proofErr w:type="spellEnd"/>
            <w:r w:rsidRPr="00210758">
              <w:t xml:space="preserve"> </w:t>
            </w:r>
            <w:proofErr w:type="spellStart"/>
            <w:r w:rsidRPr="00210758">
              <w:t>chỉ</w:t>
            </w:r>
            <w:proofErr w:type="spellEnd"/>
            <w:r w:rsidRPr="00210758">
              <w:t xml:space="preserve"> </w:t>
            </w:r>
            <w:proofErr w:type="spellStart"/>
            <w:r w:rsidRPr="00210758">
              <w:t>cửa</w:t>
            </w:r>
            <w:proofErr w:type="spellEnd"/>
            <w:r w:rsidRPr="00210758">
              <w:t xml:space="preserve"> </w:t>
            </w:r>
            <w:proofErr w:type="spellStart"/>
            <w:r w:rsidRPr="00210758">
              <w:t>hàng</w:t>
            </w:r>
            <w:proofErr w:type="spellEnd"/>
          </w:p>
        </w:tc>
        <w:tc>
          <w:tcPr>
            <w:tcW w:w="1753" w:type="dxa"/>
          </w:tcPr>
          <w:p w14:paraId="3BBD6883" w14:textId="77777777" w:rsidR="002D378E" w:rsidRDefault="002D378E" w:rsidP="002D3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799B53" w14:textId="77777777" w:rsidR="002D378E" w:rsidRDefault="002D378E" w:rsidP="002D378E"/>
    <w:p w14:paraId="219B48C4" w14:textId="200C78B0" w:rsidR="00666468" w:rsidRDefault="00666468" w:rsidP="002D378E">
      <w:r>
        <w:rPr>
          <w:noProof/>
        </w:rPr>
        <w:drawing>
          <wp:inline distT="0" distB="0" distL="0" distR="0" wp14:anchorId="197EBDD9" wp14:editId="7BD2C91E">
            <wp:extent cx="5580380" cy="3494405"/>
            <wp:effectExtent l="0" t="0" r="1270" b="0"/>
            <wp:docPr id="66119183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9183" name="Hình ảnh 6611918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BCB3" w14:textId="77777777" w:rsidR="00C44632" w:rsidRDefault="00C44632" w:rsidP="002D378E"/>
    <w:p w14:paraId="74EA48CD" w14:textId="77777777" w:rsidR="00C44632" w:rsidRDefault="00C44632" w:rsidP="002D378E"/>
    <w:p w14:paraId="5E3AFF44" w14:textId="41BC8AF1" w:rsidR="00C44632" w:rsidRPr="002D378E" w:rsidRDefault="00C44632" w:rsidP="002D378E">
      <w:r>
        <w:rPr>
          <w:noProof/>
        </w:rPr>
        <w:drawing>
          <wp:inline distT="0" distB="0" distL="0" distR="0" wp14:anchorId="792B0F32" wp14:editId="7955AEEF">
            <wp:extent cx="5580380" cy="3591560"/>
            <wp:effectExtent l="0" t="0" r="1270" b="8890"/>
            <wp:docPr id="1194454529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54529" name="Hình ảnh 119445452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7C85" w14:textId="77777777" w:rsidR="004553D9" w:rsidRDefault="004553D9" w:rsidP="004553D9">
      <w:pPr>
        <w:pStyle w:val="u2"/>
      </w:pPr>
      <w:bookmarkStart w:id="16" w:name="_Toc230160119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6"/>
      <w:proofErr w:type="spellEnd"/>
    </w:p>
    <w:p w14:paraId="582FAF88" w14:textId="6C0EC4B2" w:rsidR="00210758" w:rsidRDefault="00210758" w:rsidP="00210758">
      <w:r>
        <w:rPr>
          <w:noProof/>
        </w:rPr>
        <w:drawing>
          <wp:inline distT="0" distB="0" distL="0" distR="0" wp14:anchorId="0D9CDD7F" wp14:editId="5161A2BE">
            <wp:extent cx="5580380" cy="5662295"/>
            <wp:effectExtent l="0" t="0" r="1270" b="0"/>
            <wp:docPr id="394209586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09586" name="Hình ảnh 39420958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544B" w14:textId="77777777" w:rsidR="00074E50" w:rsidRDefault="00074E50" w:rsidP="00210758"/>
    <w:p w14:paraId="017E63CD" w14:textId="13101D96" w:rsidR="00074E50" w:rsidRDefault="00074E50" w:rsidP="00210758">
      <w:r>
        <w:rPr>
          <w:noProof/>
        </w:rPr>
        <w:lastRenderedPageBreak/>
        <w:drawing>
          <wp:inline distT="0" distB="0" distL="0" distR="0" wp14:anchorId="6C4BBA30" wp14:editId="270D0DED">
            <wp:extent cx="5580380" cy="4185285"/>
            <wp:effectExtent l="0" t="0" r="1270" b="5715"/>
            <wp:docPr id="1193434983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4983" name="Hình ảnh 119343498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BDED" w14:textId="77777777" w:rsidR="003A33B4" w:rsidRDefault="003A33B4" w:rsidP="00210758"/>
    <w:p w14:paraId="0E7B77C9" w14:textId="25F5B82B" w:rsidR="003A33B4" w:rsidRDefault="003A33B4" w:rsidP="00210758">
      <w:r>
        <w:rPr>
          <w:noProof/>
        </w:rPr>
        <w:drawing>
          <wp:inline distT="0" distB="0" distL="0" distR="0" wp14:anchorId="5EA71E10" wp14:editId="02902978">
            <wp:extent cx="5580380" cy="2567305"/>
            <wp:effectExtent l="0" t="0" r="1270" b="4445"/>
            <wp:docPr id="388162630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2630" name="Hình ảnh 38816263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628F" w14:textId="77777777" w:rsidR="00074E50" w:rsidRPr="00210758" w:rsidRDefault="00074E50" w:rsidP="00210758"/>
    <w:p w14:paraId="09DDCB18" w14:textId="77777777" w:rsidR="004553D9" w:rsidRDefault="004553D9" w:rsidP="004553D9">
      <w:pPr>
        <w:pStyle w:val="u2"/>
      </w:pPr>
      <w:bookmarkStart w:id="17" w:name="_Toc230160120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17"/>
      <w:proofErr w:type="spellEnd"/>
    </w:p>
    <w:p w14:paraId="3EA2AF63" w14:textId="77777777" w:rsidR="00FD7C61" w:rsidRDefault="00FD7C61" w:rsidP="00FD7C61"/>
    <w:p w14:paraId="64196E99" w14:textId="38A28379" w:rsidR="00FD7C61" w:rsidRDefault="00FD7C61" w:rsidP="00FD7C61">
      <w:r>
        <w:rPr>
          <w:noProof/>
        </w:rPr>
        <w:lastRenderedPageBreak/>
        <w:drawing>
          <wp:inline distT="0" distB="0" distL="0" distR="0" wp14:anchorId="4D9A823D" wp14:editId="533C4EB2">
            <wp:extent cx="5580380" cy="3488055"/>
            <wp:effectExtent l="0" t="0" r="1270" b="0"/>
            <wp:docPr id="2055257485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57485" name="Hình ảnh 205525748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EBCC" w14:textId="77777777" w:rsidR="00FD7C61" w:rsidRPr="00FD7C61" w:rsidRDefault="00FD7C61" w:rsidP="00FD7C61"/>
    <w:p w14:paraId="6F80A7F1" w14:textId="43C77C3F" w:rsidR="00210758" w:rsidRDefault="00210758" w:rsidP="00210758">
      <w:r>
        <w:t xml:space="preserve">Trang </w:t>
      </w:r>
      <w:proofErr w:type="spellStart"/>
      <w:r>
        <w:t>chủ</w:t>
      </w:r>
      <w:proofErr w:type="spellEnd"/>
    </w:p>
    <w:p w14:paraId="35B7C4A2" w14:textId="77777777" w:rsidR="00210758" w:rsidRDefault="00210758" w:rsidP="00210758">
      <w:proofErr w:type="spellStart"/>
      <w:r>
        <w:t>Chứa</w:t>
      </w:r>
      <w:proofErr w:type="spellEnd"/>
      <w:r>
        <w:t xml:space="preserve"> menu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5FF4CE5" w14:textId="77777777" w:rsidR="00210758" w:rsidRDefault="00210758" w:rsidP="00210758"/>
    <w:p w14:paraId="4548B438" w14:textId="56F64ABC" w:rsidR="00210758" w:rsidRDefault="00210758" w:rsidP="00210758">
      <w:r>
        <w:t xml:space="preserve">Trang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6242BD3" w14:textId="419E03EF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>:</w:t>
      </w:r>
    </w:p>
    <w:p w14:paraId="64B22A99" w14:textId="77777777" w:rsidR="00210758" w:rsidRDefault="00210758" w:rsidP="00210758"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22190D9F" w14:textId="77777777" w:rsidR="00210758" w:rsidRDefault="00210758" w:rsidP="00210758"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62C3EAA" w14:textId="77777777" w:rsidR="00210758" w:rsidRDefault="00210758" w:rsidP="00210758"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5A6CD88C" w14:textId="77777777" w:rsidR="00210758" w:rsidRDefault="00210758" w:rsidP="00210758">
      <w:proofErr w:type="spellStart"/>
      <w:r>
        <w:t>Nút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205A1CCB" w14:textId="77777777" w:rsidR="00210758" w:rsidRDefault="00210758" w:rsidP="00210758"/>
    <w:p w14:paraId="003E908A" w14:textId="3C0F5783" w:rsidR="00210758" w:rsidRDefault="00210758" w:rsidP="00210758">
      <w:r>
        <w:t xml:space="preserve">Trang chi </w:t>
      </w:r>
      <w:proofErr w:type="spellStart"/>
      <w:r>
        <w:t>tiết</w:t>
      </w:r>
      <w:proofErr w:type="spellEnd"/>
    </w:p>
    <w:p w14:paraId="3992BC72" w14:textId="339D062C" w:rsidR="00210758" w:rsidRDefault="00210758" w:rsidP="00210758">
      <w:r>
        <w:t xml:space="preserve">Hiển </w:t>
      </w:r>
      <w:proofErr w:type="spellStart"/>
      <w:r>
        <w:t>thị</w:t>
      </w:r>
      <w:proofErr w:type="spellEnd"/>
      <w:r>
        <w:t>:</w:t>
      </w:r>
    </w:p>
    <w:p w14:paraId="4D54296B" w14:textId="77777777" w:rsidR="00210758" w:rsidRDefault="00210758" w:rsidP="00210758"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30C5DD11" w14:textId="77777777" w:rsidR="00210758" w:rsidRDefault="00210758" w:rsidP="00210758">
      <w:r>
        <w:t xml:space="preserve">Thông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1BE9DEF" w14:textId="77777777" w:rsidR="00210758" w:rsidRDefault="00210758" w:rsidP="00210758"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78BD9B9C" w14:textId="77777777" w:rsidR="00210758" w:rsidRDefault="00210758" w:rsidP="00210758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6ABE9FBF" w14:textId="77777777" w:rsidR="00210758" w:rsidRDefault="00210758" w:rsidP="00210758"/>
    <w:p w14:paraId="47F65886" w14:textId="2A0287B3" w:rsidR="00210758" w:rsidRDefault="00210758" w:rsidP="00210758">
      <w:r>
        <w:lastRenderedPageBreak/>
        <w:t xml:space="preserve">Trang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20561CCA" w14:textId="50AEDCB4" w:rsidR="00210758" w:rsidRDefault="00210758" w:rsidP="00210758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057CA24" w14:textId="77777777" w:rsidR="00210758" w:rsidRPr="00210758" w:rsidRDefault="00210758" w:rsidP="00210758"/>
    <w:p w14:paraId="1CC503DB" w14:textId="77777777" w:rsidR="004553D9" w:rsidRDefault="004553D9" w:rsidP="004553D9">
      <w:pPr>
        <w:pStyle w:val="u3"/>
      </w:pPr>
      <w:bookmarkStart w:id="18" w:name="_Toc230160121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website</w:t>
      </w:r>
      <w:bookmarkEnd w:id="18"/>
    </w:p>
    <w:p w14:paraId="4D319B82" w14:textId="0B2F33B4" w:rsidR="002D378E" w:rsidRDefault="00904F07" w:rsidP="002D378E">
      <w:pPr>
        <w:pStyle w:val="noidung"/>
        <w:keepNext/>
      </w:pPr>
      <w:r>
        <w:rPr>
          <w:noProof/>
        </w:rPr>
        <w:drawing>
          <wp:inline distT="0" distB="0" distL="0" distR="0" wp14:anchorId="2CDF3BCF" wp14:editId="3E1B3445">
            <wp:extent cx="5580380" cy="3018155"/>
            <wp:effectExtent l="0" t="0" r="1270" b="0"/>
            <wp:docPr id="1374673675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73675" name="Hình ảnh 137467367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2003" w14:textId="77777777" w:rsidR="00A81E0F" w:rsidRDefault="00A81E0F" w:rsidP="00A81E0F">
      <w:pPr>
        <w:pStyle w:val="noidung"/>
        <w:keepNext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38830CA0" w14:textId="77777777" w:rsidR="00A81E0F" w:rsidRDefault="00A81E0F" w:rsidP="00A81E0F">
      <w:pPr>
        <w:pStyle w:val="noidung"/>
        <w:keepNext/>
      </w:pPr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688216E" w14:textId="77777777" w:rsidR="00A81E0F" w:rsidRDefault="00A81E0F" w:rsidP="00A81E0F">
      <w:pPr>
        <w:pStyle w:val="noidung"/>
        <w:keepNext/>
      </w:pPr>
      <w:r>
        <w:t xml:space="preserve">Trang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7F77417D" w14:textId="77777777" w:rsidR="00A81E0F" w:rsidRDefault="00A81E0F" w:rsidP="00A81E0F">
      <w:pPr>
        <w:pStyle w:val="noidung"/>
        <w:keepNext/>
      </w:pPr>
      <w:r>
        <w:t xml:space="preserve">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>.</w:t>
      </w:r>
    </w:p>
    <w:p w14:paraId="1D185205" w14:textId="77777777" w:rsidR="00A81E0F" w:rsidRDefault="00A81E0F" w:rsidP="00A81E0F">
      <w:pPr>
        <w:pStyle w:val="noidung"/>
        <w:keepNext/>
      </w:pPr>
      <w:r>
        <w:t xml:space="preserve">Trang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648D9160" w14:textId="490F5C2A" w:rsidR="00A81E0F" w:rsidRDefault="00A81E0F" w:rsidP="00A81E0F">
      <w:pPr>
        <w:pStyle w:val="noidung"/>
        <w:keepNext/>
      </w:pPr>
      <w:r>
        <w:t xml:space="preserve">Trang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69145AC" w14:textId="77777777" w:rsidR="00A81E0F" w:rsidRDefault="00A81E0F" w:rsidP="00A81E0F">
      <w:pPr>
        <w:pStyle w:val="noidung"/>
        <w:keepNext/>
      </w:pPr>
    </w:p>
    <w:p w14:paraId="25C4CFB5" w14:textId="77777777" w:rsidR="004553D9" w:rsidRDefault="004553D9" w:rsidP="004553D9">
      <w:pPr>
        <w:pStyle w:val="u3"/>
      </w:pPr>
      <w:bookmarkStart w:id="19" w:name="_Toc230160122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19"/>
      <w:proofErr w:type="spellEnd"/>
    </w:p>
    <w:p w14:paraId="0E630986" w14:textId="77777777" w:rsidR="00CF6BA2" w:rsidRDefault="00CF6BA2" w:rsidP="00CF6BA2"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website.</w:t>
      </w:r>
    </w:p>
    <w:p w14:paraId="08710F8F" w14:textId="77777777" w:rsidR="00CF6BA2" w:rsidRDefault="00CF6BA2" w:rsidP="00CF6BA2"/>
    <w:p w14:paraId="746E8510" w14:textId="77777777" w:rsidR="00CF6BA2" w:rsidRDefault="00CF6BA2" w:rsidP="00CF6BA2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4EF3A5C8" w14:textId="77777777" w:rsidR="00CF6BA2" w:rsidRDefault="00CF6BA2" w:rsidP="00CF6BA2"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742BC3F1" w14:textId="77777777" w:rsidR="00CF6BA2" w:rsidRDefault="00CF6BA2" w:rsidP="00CF6BA2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4E08F008" w14:textId="77777777" w:rsidR="00CF6BA2" w:rsidRDefault="00CF6BA2" w:rsidP="00CF6BA2"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7ED49EF" w14:textId="77777777" w:rsidR="00CF6BA2" w:rsidRDefault="00CF6BA2" w:rsidP="00CF6BA2">
      <w:r>
        <w:lastRenderedPageBreak/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776E3EA9" w14:textId="77777777" w:rsidR="0068290D" w:rsidRDefault="0068290D" w:rsidP="00CF6BA2"/>
    <w:p w14:paraId="753A264B" w14:textId="77777777" w:rsidR="00CF6BA2" w:rsidRDefault="00CF6BA2" w:rsidP="00CF6BA2">
      <w:r>
        <w:t>Header</w:t>
      </w:r>
    </w:p>
    <w:p w14:paraId="3A6AB072" w14:textId="2C72B291" w:rsidR="00CF6BA2" w:rsidRDefault="00CF6BA2" w:rsidP="00CF6BA2">
      <w:r>
        <w:t xml:space="preserve">Bao </w:t>
      </w:r>
      <w:proofErr w:type="spellStart"/>
      <w:r>
        <w:t>gồm</w:t>
      </w:r>
      <w:proofErr w:type="spellEnd"/>
      <w:r>
        <w:t>:</w:t>
      </w:r>
    </w:p>
    <w:p w14:paraId="29FFDF41" w14:textId="77777777" w:rsidR="00CF6BA2" w:rsidRDefault="00CF6BA2" w:rsidP="00CF6BA2">
      <w:r>
        <w:t>Logo</w:t>
      </w:r>
    </w:p>
    <w:p w14:paraId="58249249" w14:textId="77777777" w:rsidR="00CF6BA2" w:rsidRDefault="00CF6BA2" w:rsidP="00CF6BA2">
      <w:proofErr w:type="spellStart"/>
      <w:r>
        <w:t>Tên</w:t>
      </w:r>
      <w:proofErr w:type="spellEnd"/>
      <w:r>
        <w:t xml:space="preserve"> website</w:t>
      </w:r>
    </w:p>
    <w:p w14:paraId="0E0CD3EA" w14:textId="77777777" w:rsidR="00CF6BA2" w:rsidRDefault="00CF6BA2" w:rsidP="00CF6BA2">
      <w:r>
        <w:t>Thanh menu</w:t>
      </w:r>
    </w:p>
    <w:p w14:paraId="4FFA962C" w14:textId="77777777" w:rsidR="00D670C2" w:rsidRDefault="00D670C2" w:rsidP="00CF6BA2"/>
    <w:p w14:paraId="7DACB9C3" w14:textId="546E5002" w:rsidR="00CF6BA2" w:rsidRDefault="00CF6BA2" w:rsidP="00CF6BA2">
      <w:r>
        <w:t>Banner</w:t>
      </w:r>
    </w:p>
    <w:p w14:paraId="73F9A5BD" w14:textId="49351F2D" w:rsidR="00CF6BA2" w:rsidRDefault="00CF6BA2" w:rsidP="00CF6BA2">
      <w:r>
        <w:t xml:space="preserve">Hiển </w:t>
      </w:r>
      <w:proofErr w:type="spellStart"/>
      <w:r>
        <w:t>thị</w:t>
      </w:r>
      <w:proofErr w:type="spellEnd"/>
      <w:r>
        <w:t>:</w:t>
      </w:r>
    </w:p>
    <w:p w14:paraId="4B584C7B" w14:textId="77777777" w:rsidR="00CF6BA2" w:rsidRDefault="00CF6BA2" w:rsidP="00CF6BA2"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</w:p>
    <w:p w14:paraId="157AD83D" w14:textId="77777777" w:rsidR="00CF6BA2" w:rsidRDefault="00CF6BA2" w:rsidP="00CF6BA2">
      <w:r>
        <w:t xml:space="preserve">Thông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71F103DE" w14:textId="77777777" w:rsidR="00D670C2" w:rsidRDefault="00D670C2" w:rsidP="00CF6BA2"/>
    <w:p w14:paraId="66E71204" w14:textId="13461C3C" w:rsidR="00CF6BA2" w:rsidRDefault="00CF6BA2" w:rsidP="00CF6BA2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4050D195" w14:textId="62F2AF21" w:rsidR="00CF6BA2" w:rsidRDefault="00CF6BA2" w:rsidP="00CF6BA2">
      <w:r>
        <w:t xml:space="preserve">Hiển </w:t>
      </w:r>
      <w:proofErr w:type="spellStart"/>
      <w:r>
        <w:t>thị</w:t>
      </w:r>
      <w:proofErr w:type="spellEnd"/>
      <w:r>
        <w:t>:</w:t>
      </w:r>
    </w:p>
    <w:p w14:paraId="77851066" w14:textId="77777777" w:rsidR="00CF6BA2" w:rsidRDefault="00CF6BA2" w:rsidP="00CF6BA2">
      <w:proofErr w:type="spellStart"/>
      <w:r>
        <w:t>Tôm</w:t>
      </w:r>
      <w:proofErr w:type="spellEnd"/>
      <w:r>
        <w:t xml:space="preserve"> </w:t>
      </w:r>
      <w:proofErr w:type="spellStart"/>
      <w:r>
        <w:t>Hùm</w:t>
      </w:r>
      <w:proofErr w:type="spellEnd"/>
      <w:r>
        <w:t xml:space="preserve"> Alaska</w:t>
      </w:r>
    </w:p>
    <w:p w14:paraId="46D32000" w14:textId="77777777" w:rsidR="00CF6BA2" w:rsidRDefault="00CF6BA2" w:rsidP="00CF6BA2">
      <w:r>
        <w:t xml:space="preserve">Cua </w:t>
      </w:r>
      <w:proofErr w:type="spellStart"/>
      <w:r>
        <w:t>Cà</w:t>
      </w:r>
      <w:proofErr w:type="spellEnd"/>
      <w:r>
        <w:t xml:space="preserve"> Mau</w:t>
      </w:r>
    </w:p>
    <w:p w14:paraId="2C7F7F16" w14:textId="77777777" w:rsidR="00CF6BA2" w:rsidRDefault="00CF6BA2" w:rsidP="00CF6BA2">
      <w:proofErr w:type="spellStart"/>
      <w:r>
        <w:t>Cá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Na Uy</w:t>
      </w:r>
    </w:p>
    <w:p w14:paraId="39458884" w14:textId="77777777" w:rsidR="00CF6BA2" w:rsidRDefault="00CF6BA2" w:rsidP="00CF6BA2"/>
    <w:p w14:paraId="2488E608" w14:textId="266DD70A" w:rsidR="00CF6BA2" w:rsidRDefault="00CF6BA2" w:rsidP="00CF6BA2">
      <w:r>
        <w:t>Footer</w:t>
      </w:r>
    </w:p>
    <w:p w14:paraId="5CC72C0E" w14:textId="31FDA018" w:rsidR="00CF6BA2" w:rsidRDefault="00CF6BA2" w:rsidP="00CF6BA2">
      <w:r>
        <w:t xml:space="preserve">Bao </w:t>
      </w:r>
      <w:proofErr w:type="spellStart"/>
      <w:r>
        <w:t>gồm</w:t>
      </w:r>
      <w:proofErr w:type="spellEnd"/>
      <w:r>
        <w:t>:</w:t>
      </w:r>
    </w:p>
    <w:p w14:paraId="5FF1F07F" w14:textId="77777777" w:rsidR="00CF6BA2" w:rsidRDefault="00CF6BA2" w:rsidP="00CF6BA2">
      <w:r>
        <w:t xml:space="preserve">Thông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5FA4290D" w14:textId="77777777" w:rsidR="00CF6BA2" w:rsidRDefault="00CF6BA2" w:rsidP="00CF6BA2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37C7CDA9" w14:textId="77777777" w:rsidR="00CF6BA2" w:rsidRDefault="00CF6BA2" w:rsidP="00CF6BA2">
      <w:r>
        <w:t>Email</w:t>
      </w:r>
    </w:p>
    <w:p w14:paraId="0729A27E" w14:textId="77777777" w:rsidR="00CF6BA2" w:rsidRDefault="00CF6BA2" w:rsidP="00CF6BA2"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634B63EF" w14:textId="77777777" w:rsidR="00CF6BA2" w:rsidRDefault="00CF6BA2" w:rsidP="00CF6BA2"/>
    <w:p w14:paraId="3268B0A3" w14:textId="3818BE44" w:rsidR="00CF6BA2" w:rsidRDefault="00205652" w:rsidP="00CF6BA2">
      <w:r>
        <w:rPr>
          <w:noProof/>
        </w:rPr>
        <w:lastRenderedPageBreak/>
        <w:drawing>
          <wp:inline distT="0" distB="0" distL="0" distR="0" wp14:anchorId="2847F5A5" wp14:editId="72D85A34">
            <wp:extent cx="5580380" cy="2872740"/>
            <wp:effectExtent l="0" t="0" r="1270" b="3810"/>
            <wp:docPr id="791814508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14508" name="Hình ảnh 79181450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193B" w14:textId="77777777" w:rsidR="00CF6BA2" w:rsidRDefault="00CF6BA2" w:rsidP="00CF6BA2">
      <w:proofErr w:type="spellStart"/>
      <w:r>
        <w:t>Hình</w:t>
      </w:r>
      <w:proofErr w:type="spellEnd"/>
      <w:r>
        <w:t xml:space="preserve"> 3.1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29CDD93B" w14:textId="77777777" w:rsidR="00CF6BA2" w:rsidRDefault="00CF6BA2" w:rsidP="00CF6BA2"/>
    <w:p w14:paraId="59137C62" w14:textId="77777777" w:rsidR="00CF6BA2" w:rsidRDefault="00CF6BA2" w:rsidP="00CF6BA2"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5B978E2C" w14:textId="77777777" w:rsidR="00CF6BA2" w:rsidRDefault="00CF6BA2" w:rsidP="00CF6BA2"/>
    <w:p w14:paraId="3E7BD8E0" w14:textId="60360E44" w:rsidR="00CF6BA2" w:rsidRDefault="00CF6BA2" w:rsidP="00CF6BA2"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12636398" w14:textId="77777777" w:rsidR="0068290D" w:rsidRPr="00CF6BA2" w:rsidRDefault="0068290D" w:rsidP="00CF6BA2"/>
    <w:p w14:paraId="0A611E5D" w14:textId="25AAD4C1" w:rsidR="004553D9" w:rsidRDefault="004553D9" w:rsidP="004553D9">
      <w:pPr>
        <w:pStyle w:val="u3"/>
      </w:pPr>
      <w:bookmarkStart w:id="20" w:name="_Toc230160123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bookmarkEnd w:id="20"/>
      <w:proofErr w:type="spellEnd"/>
      <w:r w:rsidR="0068290D">
        <w:t xml:space="preserve"> </w:t>
      </w:r>
      <w:proofErr w:type="spellStart"/>
      <w:r w:rsidR="0068290D">
        <w:t>sản</w:t>
      </w:r>
      <w:proofErr w:type="spellEnd"/>
      <w:r w:rsidR="0068290D">
        <w:t xml:space="preserve"> </w:t>
      </w:r>
      <w:proofErr w:type="spellStart"/>
      <w:r w:rsidR="0068290D">
        <w:t>phẩm</w:t>
      </w:r>
      <w:proofErr w:type="spellEnd"/>
    </w:p>
    <w:p w14:paraId="1187C63B" w14:textId="77777777" w:rsidR="00F10D72" w:rsidRDefault="00F10D72" w:rsidP="00F10D72">
      <w:r>
        <w:t xml:space="preserve">Trang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20CC77F0" w14:textId="77777777" w:rsidR="00F10D72" w:rsidRDefault="00F10D72" w:rsidP="00F10D72"/>
    <w:p w14:paraId="5F21F5FF" w14:textId="77777777" w:rsidR="00F10D72" w:rsidRDefault="00F10D72" w:rsidP="00F10D72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4E7203D" w14:textId="77777777" w:rsidR="00F10D72" w:rsidRDefault="00F10D72" w:rsidP="00F10D72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21CC8D84" w14:textId="77777777" w:rsidR="00F10D72" w:rsidRDefault="00F10D72" w:rsidP="00F10D72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3F5DD420" w14:textId="77777777" w:rsidR="00F10D72" w:rsidRDefault="00F10D72" w:rsidP="00F10D72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D9F9AEE" w14:textId="77777777" w:rsidR="00F10D72" w:rsidRDefault="00F10D72" w:rsidP="00F10D72"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3F0764FE" w14:textId="77777777" w:rsidR="00F10D72" w:rsidRDefault="00F10D72" w:rsidP="00F10D72"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9BA3785" w14:textId="77777777" w:rsidR="00F10D72" w:rsidRDefault="00F10D72" w:rsidP="00F10D72"/>
    <w:p w14:paraId="17F0BB97" w14:textId="77777777" w:rsidR="00F10D72" w:rsidRDefault="00F10D72" w:rsidP="00F10D72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09595445" w14:textId="77777777" w:rsidR="00F10D72" w:rsidRDefault="00F10D72" w:rsidP="00F10D72"/>
    <w:p w14:paraId="5334A6E7" w14:textId="7A76D2A2" w:rsidR="00F10D72" w:rsidRDefault="00F10D72" w:rsidP="00F10D72">
      <w:r>
        <w:t xml:space="preserve">Thông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3699B7D" w14:textId="33579A59" w:rsidR="00F10D72" w:rsidRDefault="00F10D72" w:rsidP="00F10D72">
      <w:r>
        <w:lastRenderedPageBreak/>
        <w:t xml:space="preserve">Bao </w:t>
      </w:r>
      <w:proofErr w:type="spellStart"/>
      <w:r>
        <w:t>gồm</w:t>
      </w:r>
      <w:proofErr w:type="spellEnd"/>
      <w:r>
        <w:t>:</w:t>
      </w:r>
    </w:p>
    <w:p w14:paraId="557EC78D" w14:textId="77777777" w:rsidR="00F10D72" w:rsidRDefault="00F10D72" w:rsidP="00F10D72"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BBA4E73" w14:textId="77777777" w:rsidR="00F10D72" w:rsidRDefault="00F10D72" w:rsidP="00F10D72"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35609700" w14:textId="77777777" w:rsidR="00F10D72" w:rsidRDefault="00F10D72" w:rsidP="00F10D72"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3825F05D" w14:textId="1AC2DB15" w:rsidR="00F10D72" w:rsidRDefault="00F10D72" w:rsidP="00F10D72">
      <w:proofErr w:type="spellStart"/>
      <w:r>
        <w:t>Nút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0A34E7D5" w14:textId="2282FEDF" w:rsidR="0068290D" w:rsidRDefault="00F10D72" w:rsidP="00F10D72"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F0D2017" w14:textId="77777777" w:rsidR="00A93698" w:rsidRDefault="00A93698" w:rsidP="00F10D72"/>
    <w:p w14:paraId="34FB67B6" w14:textId="3549310A" w:rsidR="00A93698" w:rsidRDefault="00A93698" w:rsidP="00F10D72">
      <w:r>
        <w:rPr>
          <w:noProof/>
        </w:rPr>
        <w:drawing>
          <wp:inline distT="0" distB="0" distL="0" distR="0" wp14:anchorId="53EB2A98" wp14:editId="2B85CEE1">
            <wp:extent cx="5580380" cy="3009265"/>
            <wp:effectExtent l="0" t="0" r="1270" b="635"/>
            <wp:docPr id="272649356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49356" name="Hình ảnh 27264935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91BA" w14:textId="77777777" w:rsidR="001F79CC" w:rsidRDefault="001F79CC" w:rsidP="00F10D72"/>
    <w:p w14:paraId="0AC3ED9C" w14:textId="77777777" w:rsidR="001F79CC" w:rsidRPr="0068290D" w:rsidRDefault="001F79CC" w:rsidP="00F10D72"/>
    <w:p w14:paraId="4AD68477" w14:textId="77777777" w:rsidR="00D724C7" w:rsidRPr="00AE636C" w:rsidRDefault="00D724C7" w:rsidP="00AE636C"/>
    <w:p w14:paraId="640DE548" w14:textId="77777777" w:rsidR="00555EB7" w:rsidRDefault="00555EB7" w:rsidP="00AE636C"/>
    <w:p w14:paraId="22A4A94A" w14:textId="01D58BAE" w:rsidR="00AE636C" w:rsidRPr="00AE636C" w:rsidRDefault="00555EB7" w:rsidP="00AE636C">
      <w:r>
        <w:rPr>
          <w:noProof/>
        </w:rPr>
        <w:lastRenderedPageBreak/>
        <w:drawing>
          <wp:inline distT="0" distB="0" distL="0" distR="0" wp14:anchorId="785C3EDD" wp14:editId="53C01EB4">
            <wp:extent cx="5580380" cy="4185285"/>
            <wp:effectExtent l="0" t="0" r="1270" b="5715"/>
            <wp:docPr id="1286687935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7935" name="Hình ảnh 128668793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36C" w:rsidRPr="00AE636C">
        <w:br w:type="page"/>
      </w:r>
    </w:p>
    <w:p w14:paraId="21FF507B" w14:textId="77777777" w:rsidR="0035699F" w:rsidRDefault="008759C1" w:rsidP="00653A3A">
      <w:pPr>
        <w:pStyle w:val="u1"/>
      </w:pPr>
      <w:bookmarkStart w:id="21" w:name="_Toc230160124"/>
      <w:r>
        <w:lastRenderedPageBreak/>
        <w:t>KẾT QUẢ</w:t>
      </w:r>
      <w:r w:rsidR="00DF06F5">
        <w:t xml:space="preserve"> thực nghiệm</w:t>
      </w:r>
      <w:bookmarkEnd w:id="21"/>
    </w:p>
    <w:p w14:paraId="5ABF34EE" w14:textId="77777777" w:rsidR="00D724C7" w:rsidRDefault="008759C1" w:rsidP="00D724C7">
      <w:pPr>
        <w:pStyle w:val="u2"/>
      </w:pPr>
      <w:bookmarkStart w:id="22" w:name="_Toc230160125"/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22"/>
      <w:proofErr w:type="spellEnd"/>
    </w:p>
    <w:p w14:paraId="269EB2BB" w14:textId="77777777" w:rsidR="00EC3013" w:rsidRDefault="00EC3013" w:rsidP="00EC3013"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</w:p>
    <w:p w14:paraId="313B67D5" w14:textId="77777777" w:rsidR="00EC3013" w:rsidRDefault="00EC3013" w:rsidP="00EC3013">
      <w:r>
        <w:t>CPU Intel Core i5</w:t>
      </w:r>
    </w:p>
    <w:p w14:paraId="4F0B1D30" w14:textId="77777777" w:rsidR="00EC3013" w:rsidRDefault="00EC3013" w:rsidP="00EC3013">
      <w:r>
        <w:t>RAM 8GB</w:t>
      </w:r>
    </w:p>
    <w:p w14:paraId="786B86DC" w14:textId="77777777" w:rsidR="00EC3013" w:rsidRDefault="00EC3013" w:rsidP="00EC3013"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5021B09D" w14:textId="77777777" w:rsidR="00EC3013" w:rsidRDefault="00EC3013" w:rsidP="00EC3013">
      <w:r>
        <w:t>Windows 10</w:t>
      </w:r>
    </w:p>
    <w:p w14:paraId="37815944" w14:textId="77777777" w:rsidR="00EC3013" w:rsidRDefault="00EC3013" w:rsidP="00EC3013">
      <w:r>
        <w:t>VS Code</w:t>
      </w:r>
    </w:p>
    <w:p w14:paraId="784A648F" w14:textId="77777777" w:rsidR="00EC3013" w:rsidRDefault="00EC3013" w:rsidP="00EC3013">
      <w:r>
        <w:t>Google Chrome</w:t>
      </w:r>
    </w:p>
    <w:p w14:paraId="004232FD" w14:textId="5900C080" w:rsidR="00EC3013" w:rsidRDefault="00EC3013" w:rsidP="00EC3013">
      <w:r>
        <w:t>GitHub</w:t>
      </w:r>
    </w:p>
    <w:p w14:paraId="4680B42F" w14:textId="77777777" w:rsidR="00147E3C" w:rsidRDefault="00147E3C" w:rsidP="00EC3013"/>
    <w:p w14:paraId="4C0B8247" w14:textId="225B26B9" w:rsidR="00FE3A70" w:rsidRDefault="00FE3A70" w:rsidP="00EC3013">
      <w:r>
        <w:rPr>
          <w:noProof/>
        </w:rPr>
        <w:lastRenderedPageBreak/>
        <w:drawing>
          <wp:inline distT="0" distB="0" distL="0" distR="0" wp14:anchorId="1DE94852" wp14:editId="41E042A7">
            <wp:extent cx="5580380" cy="7440295"/>
            <wp:effectExtent l="0" t="0" r="1270" b="8255"/>
            <wp:docPr id="1274897426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97426" name="Hình ảnh 127489742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4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F764" w14:textId="77777777" w:rsidR="00EC3013" w:rsidRPr="00EC3013" w:rsidRDefault="00EC3013" w:rsidP="00EC3013"/>
    <w:p w14:paraId="745E7BC7" w14:textId="77777777" w:rsidR="00D724C7" w:rsidRDefault="003D4A92" w:rsidP="00D724C7">
      <w:pPr>
        <w:pStyle w:val="u2"/>
      </w:pPr>
      <w:bookmarkStart w:id="23" w:name="_Toc230160126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23"/>
      <w:proofErr w:type="spellEnd"/>
    </w:p>
    <w:p w14:paraId="22D507BB" w14:textId="443B8BC7" w:rsidR="008105D7" w:rsidRDefault="008105D7" w:rsidP="008105D7">
      <w:r>
        <w:t xml:space="preserve">Trang </w:t>
      </w:r>
      <w:proofErr w:type="spellStart"/>
      <w:r>
        <w:t>chủ</w:t>
      </w:r>
      <w:proofErr w:type="spellEnd"/>
    </w:p>
    <w:p w14:paraId="61964E39" w14:textId="77777777" w:rsidR="008105D7" w:rsidRDefault="008105D7" w:rsidP="008105D7"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8371379" w14:textId="77777777" w:rsidR="001F79CC" w:rsidRDefault="001F79CC" w:rsidP="008105D7"/>
    <w:p w14:paraId="79B32662" w14:textId="0EF21C13" w:rsidR="001F79CC" w:rsidRDefault="001F79CC" w:rsidP="008105D7">
      <w:r>
        <w:rPr>
          <w:noProof/>
        </w:rPr>
        <w:lastRenderedPageBreak/>
        <w:drawing>
          <wp:inline distT="0" distB="0" distL="0" distR="0" wp14:anchorId="792BBCDF" wp14:editId="40F0A596">
            <wp:extent cx="5580380" cy="7440295"/>
            <wp:effectExtent l="0" t="0" r="1270" b="8255"/>
            <wp:docPr id="42704622" name="Hình ảnh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4622" name="Hình ảnh 4270462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4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DC6E" w14:textId="77777777" w:rsidR="001F79CC" w:rsidRDefault="001F79CC" w:rsidP="008105D7"/>
    <w:p w14:paraId="771373F4" w14:textId="7DB816DA" w:rsidR="001F79CC" w:rsidRDefault="001F79CC" w:rsidP="008105D7">
      <w:r>
        <w:rPr>
          <w:noProof/>
        </w:rPr>
        <w:lastRenderedPageBreak/>
        <w:drawing>
          <wp:inline distT="0" distB="0" distL="0" distR="0" wp14:anchorId="1A51A32E" wp14:editId="197F3A6A">
            <wp:extent cx="5580380" cy="7440295"/>
            <wp:effectExtent l="0" t="0" r="1270" b="8255"/>
            <wp:docPr id="224420635" name="Hình ảnh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0635" name="Hình ảnh 22442063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4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8F73" w14:textId="77777777" w:rsidR="00FE3A70" w:rsidRDefault="00FE3A70" w:rsidP="008105D7"/>
    <w:p w14:paraId="711EB3AF" w14:textId="5EDBADE5" w:rsidR="00FE3A70" w:rsidRDefault="00CF0076" w:rsidP="008105D7">
      <w:r>
        <w:rPr>
          <w:noProof/>
        </w:rPr>
        <w:lastRenderedPageBreak/>
        <w:drawing>
          <wp:inline distT="0" distB="0" distL="0" distR="0" wp14:anchorId="2CAB1B09" wp14:editId="1277999B">
            <wp:extent cx="5580380" cy="2872740"/>
            <wp:effectExtent l="0" t="0" r="1270" b="3810"/>
            <wp:docPr id="73716680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6680" name="Hình ảnh 7371668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D0E0" w14:textId="77777777" w:rsidR="008105D7" w:rsidRDefault="008105D7" w:rsidP="008105D7"/>
    <w:p w14:paraId="2226A437" w14:textId="7AC11ABB" w:rsidR="008105D7" w:rsidRDefault="008105D7" w:rsidP="008105D7">
      <w:r>
        <w:t xml:space="preserve">Trang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F769CC2" w14:textId="77777777" w:rsidR="008105D7" w:rsidRDefault="008105D7" w:rsidP="008105D7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52F55921" w14:textId="77777777" w:rsidR="00CF0076" w:rsidRDefault="00CF0076" w:rsidP="008105D7"/>
    <w:p w14:paraId="438CFAA0" w14:textId="073F71C5" w:rsidR="00CF0076" w:rsidRDefault="00CD32A1" w:rsidP="008105D7">
      <w:r>
        <w:rPr>
          <w:noProof/>
        </w:rPr>
        <w:drawing>
          <wp:inline distT="0" distB="0" distL="0" distR="0" wp14:anchorId="27FC3B7B" wp14:editId="3ED8C14B">
            <wp:extent cx="5580380" cy="4185285"/>
            <wp:effectExtent l="0" t="0" r="1270" b="5715"/>
            <wp:docPr id="823933242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33242" name="Hình ảnh 82393324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A2F5" w14:textId="77777777" w:rsidR="008105D7" w:rsidRDefault="008105D7" w:rsidP="008105D7"/>
    <w:p w14:paraId="28E5ADF3" w14:textId="3CDDF907" w:rsidR="008105D7" w:rsidRDefault="008105D7" w:rsidP="008105D7">
      <w:r>
        <w:t xml:space="preserve">Trang chi </w:t>
      </w:r>
      <w:proofErr w:type="spellStart"/>
      <w:r>
        <w:t>tiết</w:t>
      </w:r>
      <w:proofErr w:type="spellEnd"/>
    </w:p>
    <w:p w14:paraId="0E4EFA0E" w14:textId="77777777" w:rsidR="008105D7" w:rsidRDefault="008105D7" w:rsidP="008105D7">
      <w:r>
        <w:lastRenderedPageBreak/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9A7F99D" w14:textId="77777777" w:rsidR="00CD32A1" w:rsidRDefault="00CD32A1" w:rsidP="008105D7"/>
    <w:p w14:paraId="20BAF1BE" w14:textId="00AE2F13" w:rsidR="00CD32A1" w:rsidRDefault="00DB004F" w:rsidP="008105D7">
      <w:r>
        <w:rPr>
          <w:noProof/>
        </w:rPr>
        <w:drawing>
          <wp:inline distT="0" distB="0" distL="0" distR="0" wp14:anchorId="35508AA0" wp14:editId="02498B2F">
            <wp:extent cx="5580380" cy="7440295"/>
            <wp:effectExtent l="0" t="0" r="1270" b="8255"/>
            <wp:docPr id="1291595080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95080" name="Hình ảnh 1291595080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4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9619" w14:textId="77777777" w:rsidR="008105D7" w:rsidRDefault="008105D7" w:rsidP="008105D7"/>
    <w:p w14:paraId="4CAF9E4A" w14:textId="5DF90ADB" w:rsidR="008105D7" w:rsidRDefault="008105D7" w:rsidP="008105D7">
      <w:r>
        <w:t xml:space="preserve">Trang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08586D81" w14:textId="77777777" w:rsidR="008105D7" w:rsidRDefault="008105D7" w:rsidP="008105D7"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6648952E" w14:textId="70A248D4" w:rsidR="00DB004F" w:rsidRDefault="00DB004F" w:rsidP="008105D7">
      <w:r>
        <w:rPr>
          <w:noProof/>
        </w:rPr>
        <w:lastRenderedPageBreak/>
        <w:drawing>
          <wp:inline distT="0" distB="0" distL="0" distR="0" wp14:anchorId="1CD0F28A" wp14:editId="11D70E3A">
            <wp:extent cx="5580380" cy="2872740"/>
            <wp:effectExtent l="0" t="0" r="1270" b="3810"/>
            <wp:docPr id="1946773687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73687" name="Hình ảnh 194677368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A190" w14:textId="77777777" w:rsidR="008105D7" w:rsidRDefault="008105D7" w:rsidP="008105D7"/>
    <w:p w14:paraId="14C1B2DB" w14:textId="789C18F6" w:rsidR="008105D7" w:rsidRDefault="008105D7" w:rsidP="008105D7">
      <w:r>
        <w:t xml:space="preserve">Trang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6134162F" w14:textId="65F74AE8" w:rsidR="00EC3013" w:rsidRDefault="008105D7" w:rsidP="008105D7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>.</w:t>
      </w:r>
    </w:p>
    <w:p w14:paraId="4E9D837E" w14:textId="77777777" w:rsidR="00DB004F" w:rsidRDefault="00DB004F" w:rsidP="008105D7"/>
    <w:p w14:paraId="6DF24A22" w14:textId="07B60745" w:rsidR="00DB004F" w:rsidRDefault="00DB004F" w:rsidP="008105D7">
      <w:r>
        <w:rPr>
          <w:noProof/>
        </w:rPr>
        <w:lastRenderedPageBreak/>
        <w:drawing>
          <wp:inline distT="0" distB="0" distL="0" distR="0" wp14:anchorId="6D41A3DA" wp14:editId="061940C9">
            <wp:extent cx="5580380" cy="6298565"/>
            <wp:effectExtent l="0" t="0" r="1270" b="6985"/>
            <wp:docPr id="822392713" name="Hình ảnh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2713" name="Hình ảnh 82239271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6096" w14:textId="77777777" w:rsidR="008105D7" w:rsidRPr="00EC3013" w:rsidRDefault="008105D7" w:rsidP="008105D7"/>
    <w:p w14:paraId="67BF8205" w14:textId="77777777" w:rsidR="003D4A92" w:rsidRDefault="003D4A92" w:rsidP="003D4A92">
      <w:pPr>
        <w:pStyle w:val="u3"/>
      </w:pPr>
      <w:bookmarkStart w:id="24" w:name="_Toc230160127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24"/>
      <w:proofErr w:type="spellEnd"/>
    </w:p>
    <w:p w14:paraId="14BF8AED" w14:textId="6912822F" w:rsidR="004818D5" w:rsidRDefault="004818D5" w:rsidP="004818D5"/>
    <w:p w14:paraId="31EFE9AC" w14:textId="77777777" w:rsidR="007528B5" w:rsidRPr="004818D5" w:rsidRDefault="007528B5" w:rsidP="004818D5"/>
    <w:p w14:paraId="4A7FA190" w14:textId="4CB7EE17" w:rsidR="00D724C7" w:rsidRDefault="003D4A92" w:rsidP="00D724C7">
      <w:pPr>
        <w:pStyle w:val="u3"/>
      </w:pPr>
      <w:bookmarkStart w:id="25" w:name="_Toc230160128"/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bookmarkEnd w:id="25"/>
      <w:proofErr w:type="spellEnd"/>
      <w:r w:rsidR="00CC5596">
        <w:t xml:space="preserve"> </w:t>
      </w:r>
      <w:proofErr w:type="spellStart"/>
      <w:r w:rsidR="00CC5596">
        <w:t>liên</w:t>
      </w:r>
      <w:proofErr w:type="spellEnd"/>
      <w:r w:rsidR="00CC5596">
        <w:t xml:space="preserve"> </w:t>
      </w:r>
      <w:proofErr w:type="spellStart"/>
      <w:r w:rsidR="00CC5596">
        <w:t>hệ</w:t>
      </w:r>
      <w:proofErr w:type="spellEnd"/>
    </w:p>
    <w:p w14:paraId="581F9EA9" w14:textId="57B6CD53" w:rsidR="003D4A92" w:rsidRPr="008F3D04" w:rsidRDefault="00873A2F" w:rsidP="008F3D04">
      <w:r>
        <w:rPr>
          <w:noProof/>
        </w:rPr>
        <w:drawing>
          <wp:inline distT="0" distB="0" distL="0" distR="0" wp14:anchorId="1AEFD49A" wp14:editId="5D096D2A">
            <wp:extent cx="5580380" cy="6298565"/>
            <wp:effectExtent l="0" t="0" r="1270" b="6985"/>
            <wp:docPr id="429500894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0894" name="Hình ảnh 42950089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A49E" w14:textId="77777777" w:rsidR="00D724C7" w:rsidRPr="008F3D04" w:rsidRDefault="00D724C7" w:rsidP="008F3D04"/>
    <w:p w14:paraId="0FB61878" w14:textId="77777777" w:rsidR="008F3D04" w:rsidRPr="008F3D04" w:rsidRDefault="008F3D04" w:rsidP="008F3D04">
      <w:r w:rsidRPr="008F3D04">
        <w:br w:type="page"/>
      </w:r>
    </w:p>
    <w:p w14:paraId="57D5699E" w14:textId="77777777" w:rsidR="00DF06F5" w:rsidRDefault="00DF06F5" w:rsidP="00EC5402">
      <w:pPr>
        <w:pStyle w:val="u1"/>
      </w:pPr>
      <w:bookmarkStart w:id="26" w:name="_Toc230160129"/>
      <w:r>
        <w:lastRenderedPageBreak/>
        <w:t>Kết luận và hướng phát triển</w:t>
      </w:r>
      <w:bookmarkEnd w:id="26"/>
    </w:p>
    <w:p w14:paraId="3141AAD1" w14:textId="77777777" w:rsidR="003D4A92" w:rsidRDefault="008F3D04" w:rsidP="007378A0">
      <w:pPr>
        <w:pStyle w:val="u2"/>
      </w:pPr>
      <w:bookmarkStart w:id="27" w:name="_Toc230160130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27"/>
      <w:proofErr w:type="spellEnd"/>
    </w:p>
    <w:p w14:paraId="3F42D44A" w14:textId="0A635FD9" w:rsidR="007378A0" w:rsidRDefault="001A236A" w:rsidP="001A236A">
      <w:pPr>
        <w:pStyle w:val="noidung"/>
        <w:ind w:firstLine="0"/>
      </w:pPr>
      <w:proofErr w:type="spellStart"/>
      <w:r w:rsidRPr="001A236A">
        <w:t>Đề</w:t>
      </w:r>
      <w:proofErr w:type="spellEnd"/>
      <w:r w:rsidRPr="001A236A">
        <w:t xml:space="preserve"> </w:t>
      </w:r>
      <w:proofErr w:type="spellStart"/>
      <w:r w:rsidRPr="001A236A">
        <w:t>tài</w:t>
      </w:r>
      <w:proofErr w:type="spellEnd"/>
      <w:r w:rsidRPr="001A236A">
        <w:t xml:space="preserve"> </w:t>
      </w:r>
      <w:proofErr w:type="spellStart"/>
      <w:r w:rsidRPr="001A236A">
        <w:t>đã</w:t>
      </w:r>
      <w:proofErr w:type="spellEnd"/>
      <w:r w:rsidRPr="001A236A">
        <w:t xml:space="preserve"> </w:t>
      </w:r>
      <w:proofErr w:type="spellStart"/>
      <w:r w:rsidRPr="001A236A">
        <w:t>xây</w:t>
      </w:r>
      <w:proofErr w:type="spellEnd"/>
      <w:r w:rsidRPr="001A236A">
        <w:t xml:space="preserve"> </w:t>
      </w:r>
      <w:proofErr w:type="spellStart"/>
      <w:r w:rsidRPr="001A236A">
        <w:t>dựng</w:t>
      </w:r>
      <w:proofErr w:type="spellEnd"/>
      <w:r w:rsidRPr="001A236A">
        <w:t xml:space="preserve"> </w:t>
      </w:r>
      <w:proofErr w:type="spellStart"/>
      <w:r w:rsidRPr="001A236A">
        <w:t>thành</w:t>
      </w:r>
      <w:proofErr w:type="spellEnd"/>
      <w:r w:rsidRPr="001A236A">
        <w:t xml:space="preserve"> </w:t>
      </w:r>
      <w:proofErr w:type="spellStart"/>
      <w:r w:rsidRPr="001A236A">
        <w:t>công</w:t>
      </w:r>
      <w:proofErr w:type="spellEnd"/>
      <w:r w:rsidRPr="001A236A">
        <w:t xml:space="preserve"> website </w:t>
      </w:r>
      <w:proofErr w:type="spellStart"/>
      <w:r w:rsidRPr="001A236A">
        <w:t>mô</w:t>
      </w:r>
      <w:proofErr w:type="spellEnd"/>
      <w:r w:rsidRPr="001A236A">
        <w:t xml:space="preserve"> </w:t>
      </w:r>
      <w:proofErr w:type="spellStart"/>
      <w:r w:rsidRPr="001A236A">
        <w:t>hình</w:t>
      </w:r>
      <w:proofErr w:type="spellEnd"/>
      <w:r w:rsidRPr="001A236A">
        <w:t xml:space="preserve"> </w:t>
      </w:r>
      <w:proofErr w:type="spellStart"/>
      <w:r w:rsidRPr="001A236A">
        <w:t>kinh</w:t>
      </w:r>
      <w:proofErr w:type="spellEnd"/>
      <w:r w:rsidRPr="001A236A">
        <w:t xml:space="preserve"> </w:t>
      </w:r>
      <w:proofErr w:type="spellStart"/>
      <w:r w:rsidRPr="001A236A">
        <w:t>doanh</w:t>
      </w:r>
      <w:proofErr w:type="spellEnd"/>
      <w:r w:rsidRPr="001A236A">
        <w:t xml:space="preserve"> </w:t>
      </w:r>
      <w:proofErr w:type="spellStart"/>
      <w:r w:rsidRPr="001A236A">
        <w:t>hải</w:t>
      </w:r>
      <w:proofErr w:type="spellEnd"/>
      <w:r w:rsidRPr="001A236A">
        <w:t xml:space="preserve"> </w:t>
      </w:r>
      <w:proofErr w:type="spellStart"/>
      <w:r w:rsidRPr="001A236A">
        <w:t>sản</w:t>
      </w:r>
      <w:proofErr w:type="spellEnd"/>
      <w:r w:rsidRPr="001A236A">
        <w:t xml:space="preserve"> </w:t>
      </w:r>
      <w:proofErr w:type="spellStart"/>
      <w:r w:rsidRPr="001A236A">
        <w:t>bằng</w:t>
      </w:r>
      <w:proofErr w:type="spellEnd"/>
      <w:r w:rsidRPr="001A236A">
        <w:t xml:space="preserve"> HTML, CSS </w:t>
      </w:r>
      <w:proofErr w:type="spellStart"/>
      <w:r w:rsidRPr="001A236A">
        <w:t>và</w:t>
      </w:r>
      <w:proofErr w:type="spellEnd"/>
      <w:r w:rsidRPr="001A236A">
        <w:t xml:space="preserve"> JavaScript. Website </w:t>
      </w:r>
      <w:proofErr w:type="spellStart"/>
      <w:r w:rsidRPr="001A236A">
        <w:t>đáp</w:t>
      </w:r>
      <w:proofErr w:type="spellEnd"/>
      <w:r w:rsidRPr="001A236A">
        <w:t xml:space="preserve"> </w:t>
      </w:r>
      <w:proofErr w:type="spellStart"/>
      <w:r w:rsidRPr="001A236A">
        <w:t>ứng</w:t>
      </w:r>
      <w:proofErr w:type="spellEnd"/>
      <w:r w:rsidRPr="001A236A">
        <w:t xml:space="preserve"> </w:t>
      </w:r>
      <w:proofErr w:type="spellStart"/>
      <w:r w:rsidRPr="001A236A">
        <w:t>các</w:t>
      </w:r>
      <w:proofErr w:type="spellEnd"/>
      <w:r w:rsidRPr="001A236A">
        <w:t xml:space="preserve"> </w:t>
      </w:r>
      <w:proofErr w:type="spellStart"/>
      <w:r w:rsidRPr="001A236A">
        <w:t>yêu</w:t>
      </w:r>
      <w:proofErr w:type="spellEnd"/>
      <w:r w:rsidRPr="001A236A">
        <w:t xml:space="preserve"> </w:t>
      </w:r>
      <w:proofErr w:type="spellStart"/>
      <w:r w:rsidRPr="001A236A">
        <w:t>cầu</w:t>
      </w:r>
      <w:proofErr w:type="spellEnd"/>
      <w:r w:rsidRPr="001A236A">
        <w:t xml:space="preserve"> </w:t>
      </w:r>
      <w:proofErr w:type="spellStart"/>
      <w:r w:rsidRPr="001A236A">
        <w:t>cơ</w:t>
      </w:r>
      <w:proofErr w:type="spellEnd"/>
      <w:r w:rsidRPr="001A236A">
        <w:t xml:space="preserve"> </w:t>
      </w:r>
      <w:proofErr w:type="spellStart"/>
      <w:r w:rsidRPr="001A236A">
        <w:t>bản</w:t>
      </w:r>
      <w:proofErr w:type="spellEnd"/>
      <w:r w:rsidRPr="001A236A">
        <w:t xml:space="preserve"> </w:t>
      </w:r>
      <w:proofErr w:type="spellStart"/>
      <w:r w:rsidRPr="001A236A">
        <w:t>như</w:t>
      </w:r>
      <w:proofErr w:type="spellEnd"/>
      <w:r w:rsidRPr="001A236A">
        <w:t xml:space="preserve"> </w:t>
      </w:r>
      <w:proofErr w:type="spellStart"/>
      <w:r w:rsidRPr="001A236A">
        <w:t>giới</w:t>
      </w:r>
      <w:proofErr w:type="spellEnd"/>
      <w:r w:rsidRPr="001A236A">
        <w:t xml:space="preserve"> </w:t>
      </w:r>
      <w:proofErr w:type="spellStart"/>
      <w:r w:rsidRPr="001A236A">
        <w:t>thiệu</w:t>
      </w:r>
      <w:proofErr w:type="spellEnd"/>
      <w:r w:rsidRPr="001A236A">
        <w:t xml:space="preserve"> </w:t>
      </w:r>
      <w:proofErr w:type="spellStart"/>
      <w:r w:rsidRPr="001A236A">
        <w:t>sản</w:t>
      </w:r>
      <w:proofErr w:type="spellEnd"/>
      <w:r w:rsidRPr="001A236A">
        <w:t xml:space="preserve"> </w:t>
      </w:r>
      <w:proofErr w:type="spellStart"/>
      <w:r w:rsidRPr="001A236A">
        <w:t>phẩm</w:t>
      </w:r>
      <w:proofErr w:type="spellEnd"/>
      <w:r w:rsidRPr="001A236A">
        <w:t xml:space="preserve">, </w:t>
      </w:r>
      <w:proofErr w:type="spellStart"/>
      <w:r w:rsidRPr="001A236A">
        <w:t>hiển</w:t>
      </w:r>
      <w:proofErr w:type="spellEnd"/>
      <w:r w:rsidRPr="001A236A">
        <w:t xml:space="preserve"> </w:t>
      </w:r>
      <w:proofErr w:type="spellStart"/>
      <w:r w:rsidRPr="001A236A">
        <w:t>thị</w:t>
      </w:r>
      <w:proofErr w:type="spellEnd"/>
      <w:r w:rsidRPr="001A236A">
        <w:t xml:space="preserve"> </w:t>
      </w:r>
      <w:proofErr w:type="spellStart"/>
      <w:r w:rsidRPr="001A236A">
        <w:t>thông</w:t>
      </w:r>
      <w:proofErr w:type="spellEnd"/>
      <w:r w:rsidRPr="001A236A">
        <w:t xml:space="preserve"> tin chi </w:t>
      </w:r>
      <w:proofErr w:type="spellStart"/>
      <w:r w:rsidRPr="001A236A">
        <w:t>tiết</w:t>
      </w:r>
      <w:proofErr w:type="spellEnd"/>
      <w:r w:rsidRPr="001A236A">
        <w:t xml:space="preserve"> </w:t>
      </w:r>
      <w:proofErr w:type="spellStart"/>
      <w:r w:rsidRPr="001A236A">
        <w:t>và</w:t>
      </w:r>
      <w:proofErr w:type="spellEnd"/>
      <w:r w:rsidRPr="001A236A">
        <w:t xml:space="preserve"> </w:t>
      </w:r>
      <w:proofErr w:type="spellStart"/>
      <w:r w:rsidRPr="001A236A">
        <w:t>hỗ</w:t>
      </w:r>
      <w:proofErr w:type="spellEnd"/>
      <w:r w:rsidRPr="001A236A">
        <w:t xml:space="preserve"> </w:t>
      </w:r>
      <w:proofErr w:type="spellStart"/>
      <w:r w:rsidRPr="001A236A">
        <w:t>trợ</w:t>
      </w:r>
      <w:proofErr w:type="spellEnd"/>
      <w:r w:rsidRPr="001A236A">
        <w:t xml:space="preserve"> </w:t>
      </w:r>
      <w:proofErr w:type="spellStart"/>
      <w:r w:rsidRPr="001A236A">
        <w:t>liên</w:t>
      </w:r>
      <w:proofErr w:type="spellEnd"/>
      <w:r w:rsidRPr="001A236A">
        <w:t xml:space="preserve"> </w:t>
      </w:r>
      <w:proofErr w:type="spellStart"/>
      <w:r w:rsidRPr="001A236A">
        <w:t>hệ</w:t>
      </w:r>
      <w:proofErr w:type="spellEnd"/>
      <w:r w:rsidRPr="001A236A">
        <w:t xml:space="preserve"> </w:t>
      </w:r>
      <w:proofErr w:type="spellStart"/>
      <w:r w:rsidRPr="001A236A">
        <w:t>khách</w:t>
      </w:r>
      <w:proofErr w:type="spellEnd"/>
      <w:r w:rsidRPr="001A236A">
        <w:t xml:space="preserve"> </w:t>
      </w:r>
      <w:proofErr w:type="spellStart"/>
      <w:r w:rsidRPr="001A236A">
        <w:t>hàng</w:t>
      </w:r>
      <w:proofErr w:type="spellEnd"/>
      <w:r w:rsidRPr="001A236A">
        <w:t>.</w:t>
      </w:r>
    </w:p>
    <w:p w14:paraId="14C570FB" w14:textId="77777777" w:rsidR="001A236A" w:rsidRPr="007378A0" w:rsidRDefault="001A236A" w:rsidP="001A236A">
      <w:pPr>
        <w:pStyle w:val="noidung"/>
        <w:ind w:firstLine="0"/>
      </w:pPr>
    </w:p>
    <w:p w14:paraId="01D6F5DA" w14:textId="77777777" w:rsidR="008F3D04" w:rsidRDefault="008F3D04" w:rsidP="007378A0">
      <w:pPr>
        <w:pStyle w:val="u2"/>
      </w:pPr>
      <w:bookmarkStart w:id="28" w:name="_Toc230160131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28"/>
      <w:proofErr w:type="spellEnd"/>
    </w:p>
    <w:p w14:paraId="1918458D" w14:textId="1932DFFE" w:rsidR="00466BDC" w:rsidRDefault="00466BDC" w:rsidP="00466BDC">
      <w:pPr>
        <w:pStyle w:val="noidung"/>
      </w:pPr>
      <w:r>
        <w:t xml:space="preserve">Trong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sung:</w:t>
      </w:r>
    </w:p>
    <w:p w14:paraId="5330FDF9" w14:textId="77777777" w:rsidR="00466BDC" w:rsidRDefault="00466BDC" w:rsidP="00466BDC">
      <w:pPr>
        <w:pStyle w:val="noidung"/>
      </w:pP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98C2BCD" w14:textId="77777777" w:rsidR="00466BDC" w:rsidRDefault="00466BDC" w:rsidP="00466BDC">
      <w:pPr>
        <w:pStyle w:val="noidung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17911FE" w14:textId="77777777" w:rsidR="00466BDC" w:rsidRDefault="00466BDC" w:rsidP="00466BDC">
      <w:pPr>
        <w:pStyle w:val="noidung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0CB411CC" w14:textId="77777777" w:rsidR="00466BDC" w:rsidRDefault="00466BDC" w:rsidP="00466BDC">
      <w:pPr>
        <w:pStyle w:val="noidung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731B6E63" w14:textId="77777777" w:rsidR="00466BDC" w:rsidRDefault="00466BDC" w:rsidP="00466BDC">
      <w:pPr>
        <w:pStyle w:val="noidung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E66BD67" w14:textId="77777777" w:rsidR="00466BDC" w:rsidRDefault="00466BDC" w:rsidP="00466BDC">
      <w:pPr>
        <w:pStyle w:val="noidung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MySQL.</w:t>
      </w:r>
    </w:p>
    <w:p w14:paraId="467D18EC" w14:textId="77777777" w:rsidR="00466BDC" w:rsidRDefault="00466BDC" w:rsidP="00466BDC">
      <w:pPr>
        <w:pStyle w:val="noidung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EA24CF1" w14:textId="386AB1FC" w:rsidR="007378A0" w:rsidRPr="007378A0" w:rsidRDefault="00466BDC" w:rsidP="00466BDC">
      <w:pPr>
        <w:pStyle w:val="noidung"/>
        <w:ind w:firstLine="0"/>
      </w:pPr>
      <w:r>
        <w:t xml:space="preserve">         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36E7B7E" w14:textId="77777777" w:rsidR="007378A0" w:rsidRPr="007378A0" w:rsidRDefault="007378A0" w:rsidP="007378A0">
      <w:pPr>
        <w:pStyle w:val="noidung"/>
      </w:pPr>
    </w:p>
    <w:p w14:paraId="60845542" w14:textId="77777777" w:rsidR="007378A0" w:rsidRDefault="007378A0">
      <w:pPr>
        <w:rPr>
          <w:b/>
          <w:caps/>
          <w:sz w:val="30"/>
        </w:rPr>
      </w:pPr>
      <w:r>
        <w:br w:type="page"/>
      </w:r>
    </w:p>
    <w:p w14:paraId="4FC79F90" w14:textId="77777777" w:rsidR="00314527" w:rsidRDefault="003D4A92" w:rsidP="003D4A92">
      <w:pPr>
        <w:pStyle w:val="DEMUC"/>
      </w:pPr>
      <w:r>
        <w:lastRenderedPageBreak/>
        <w:t>Danh mục tài liệu tham khảo</w:t>
      </w:r>
    </w:p>
    <w:p w14:paraId="75B5CAA6" w14:textId="77777777" w:rsidR="00F76DFC" w:rsidRDefault="00F76DFC" w:rsidP="00F76DFC">
      <w:pPr>
        <w:pStyle w:val="noidung"/>
      </w:pPr>
      <w:r>
        <w:t>MDN Web Docs</w:t>
      </w:r>
    </w:p>
    <w:p w14:paraId="5A2C48A6" w14:textId="77777777" w:rsidR="00F76DFC" w:rsidRDefault="00F76DFC" w:rsidP="00F76DFC">
      <w:pPr>
        <w:pStyle w:val="noidung"/>
      </w:pPr>
      <w:r>
        <w:t>W3Schools HTML Tutorial</w:t>
      </w:r>
    </w:p>
    <w:p w14:paraId="6FEBFC5E" w14:textId="77777777" w:rsidR="00F76DFC" w:rsidRDefault="00F76DFC" w:rsidP="00F76DFC">
      <w:pPr>
        <w:pStyle w:val="noidung"/>
      </w:pPr>
      <w:r>
        <w:t>W3Schools CSS Tutorial</w:t>
      </w:r>
    </w:p>
    <w:p w14:paraId="4B3D89D9" w14:textId="77777777" w:rsidR="00F76DFC" w:rsidRDefault="00F76DFC" w:rsidP="00F76DFC">
      <w:pPr>
        <w:pStyle w:val="noidung"/>
      </w:pPr>
      <w:r>
        <w:t>JavaScript.info</w:t>
      </w:r>
    </w:p>
    <w:p w14:paraId="1EF9ACBE" w14:textId="12DE32A9" w:rsidR="00466BDC" w:rsidRDefault="00F76DFC" w:rsidP="00F76DFC">
      <w:pPr>
        <w:pStyle w:val="noidung"/>
      </w:pPr>
      <w:r>
        <w:t>GitHub Pages Documentation</w:t>
      </w:r>
    </w:p>
    <w:sectPr w:rsidR="00466BDC" w:rsidSect="00A6023F">
      <w:footerReference w:type="default" r:id="rId50"/>
      <w:pgSz w:w="11907" w:h="16840" w:code="9"/>
      <w:pgMar w:top="1134" w:right="1134" w:bottom="1134" w:left="1985" w:header="680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41403" w14:textId="77777777" w:rsidR="007B10A9" w:rsidRDefault="007B10A9" w:rsidP="00265292">
      <w:pPr>
        <w:spacing w:after="0" w:line="240" w:lineRule="auto"/>
      </w:pPr>
      <w:r>
        <w:separator/>
      </w:r>
    </w:p>
  </w:endnote>
  <w:endnote w:type="continuationSeparator" w:id="0">
    <w:p w14:paraId="7F949637" w14:textId="77777777" w:rsidR="007B10A9" w:rsidRDefault="007B10A9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CC4CBA" w14:textId="77777777" w:rsidR="00080838" w:rsidRDefault="00080838">
        <w:pPr>
          <w:pStyle w:val="Chntrang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64A83DCE" w14:textId="77777777" w:rsidR="00080838" w:rsidRDefault="00080838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911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C0D5C2" w14:textId="77777777" w:rsidR="00080838" w:rsidRDefault="00080838">
        <w:pPr>
          <w:pStyle w:val="Chntrang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2D53EC8" w14:textId="77777777" w:rsidR="00080838" w:rsidRDefault="0008083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945C8" w14:textId="77777777" w:rsidR="007B10A9" w:rsidRDefault="007B10A9" w:rsidP="00265292">
      <w:pPr>
        <w:spacing w:after="0" w:line="240" w:lineRule="auto"/>
      </w:pPr>
      <w:r>
        <w:separator/>
      </w:r>
    </w:p>
  </w:footnote>
  <w:footnote w:type="continuationSeparator" w:id="0">
    <w:p w14:paraId="04BAB01C" w14:textId="77777777" w:rsidR="007B10A9" w:rsidRDefault="007B10A9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35505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F0BCE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A49E2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F4C02"/>
    <w:multiLevelType w:val="multilevel"/>
    <w:tmpl w:val="1A8A96EC"/>
    <w:lvl w:ilvl="0">
      <w:start w:val="1"/>
      <w:numFmt w:val="decimal"/>
      <w:pStyle w:val="u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u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u3"/>
      <w:suff w:val="space"/>
      <w:lvlText w:val="%1.%2.%3"/>
      <w:lvlJc w:val="left"/>
      <w:pPr>
        <w:ind w:left="126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29583418">
    <w:abstractNumId w:val="2"/>
  </w:num>
  <w:num w:numId="2" w16cid:durableId="354844181">
    <w:abstractNumId w:val="0"/>
  </w:num>
  <w:num w:numId="3" w16cid:durableId="1018896024">
    <w:abstractNumId w:val="1"/>
  </w:num>
  <w:num w:numId="4" w16cid:durableId="798570870">
    <w:abstractNumId w:val="3"/>
  </w:num>
  <w:num w:numId="5" w16cid:durableId="1335297961">
    <w:abstractNumId w:val="3"/>
  </w:num>
  <w:num w:numId="6" w16cid:durableId="1931739922">
    <w:abstractNumId w:val="3"/>
  </w:num>
  <w:num w:numId="7" w16cid:durableId="1217208161">
    <w:abstractNumId w:val="3"/>
  </w:num>
  <w:num w:numId="8" w16cid:durableId="205459177">
    <w:abstractNumId w:val="3"/>
  </w:num>
  <w:num w:numId="9" w16cid:durableId="171383983">
    <w:abstractNumId w:val="3"/>
  </w:num>
  <w:num w:numId="10" w16cid:durableId="1490168713">
    <w:abstractNumId w:val="3"/>
  </w:num>
  <w:num w:numId="11" w16cid:durableId="77018421">
    <w:abstractNumId w:val="3"/>
  </w:num>
  <w:num w:numId="12" w16cid:durableId="1253247177">
    <w:abstractNumId w:val="3"/>
  </w:num>
  <w:num w:numId="13" w16cid:durableId="477572399">
    <w:abstractNumId w:val="3"/>
  </w:num>
  <w:num w:numId="14" w16cid:durableId="1999112528">
    <w:abstractNumId w:val="3"/>
  </w:num>
  <w:num w:numId="15" w16cid:durableId="381831855">
    <w:abstractNumId w:val="3"/>
  </w:num>
  <w:num w:numId="16" w16cid:durableId="2010519226">
    <w:abstractNumId w:val="3"/>
  </w:num>
  <w:num w:numId="17" w16cid:durableId="324555158">
    <w:abstractNumId w:val="3"/>
  </w:num>
  <w:num w:numId="18" w16cid:durableId="306127424">
    <w:abstractNumId w:val="3"/>
  </w:num>
  <w:num w:numId="19" w16cid:durableId="289750984">
    <w:abstractNumId w:val="3"/>
  </w:num>
  <w:num w:numId="20" w16cid:durableId="1306202674">
    <w:abstractNumId w:val="3"/>
  </w:num>
  <w:num w:numId="21" w16cid:durableId="42412412">
    <w:abstractNumId w:val="3"/>
  </w:num>
  <w:num w:numId="22" w16cid:durableId="1996102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4C"/>
    <w:rsid w:val="00006621"/>
    <w:rsid w:val="0002381A"/>
    <w:rsid w:val="000359A4"/>
    <w:rsid w:val="0005453D"/>
    <w:rsid w:val="00074E50"/>
    <w:rsid w:val="00080838"/>
    <w:rsid w:val="00084BF4"/>
    <w:rsid w:val="000959B5"/>
    <w:rsid w:val="000A3EDA"/>
    <w:rsid w:val="000B3389"/>
    <w:rsid w:val="000B3C8E"/>
    <w:rsid w:val="000D11F9"/>
    <w:rsid w:val="000D2493"/>
    <w:rsid w:val="000F599F"/>
    <w:rsid w:val="00101E1F"/>
    <w:rsid w:val="00147E3C"/>
    <w:rsid w:val="00155B13"/>
    <w:rsid w:val="00181793"/>
    <w:rsid w:val="0019610B"/>
    <w:rsid w:val="001A236A"/>
    <w:rsid w:val="001E53C1"/>
    <w:rsid w:val="001F79CC"/>
    <w:rsid w:val="00205652"/>
    <w:rsid w:val="00205C9C"/>
    <w:rsid w:val="00210758"/>
    <w:rsid w:val="002648D9"/>
    <w:rsid w:val="00265292"/>
    <w:rsid w:val="002D378E"/>
    <w:rsid w:val="002D6E1C"/>
    <w:rsid w:val="00311A03"/>
    <w:rsid w:val="00314527"/>
    <w:rsid w:val="0035699F"/>
    <w:rsid w:val="00397034"/>
    <w:rsid w:val="003A33B4"/>
    <w:rsid w:val="003B599F"/>
    <w:rsid w:val="003C7B4F"/>
    <w:rsid w:val="003D4A92"/>
    <w:rsid w:val="004553D9"/>
    <w:rsid w:val="00466BDC"/>
    <w:rsid w:val="004818D5"/>
    <w:rsid w:val="0050362D"/>
    <w:rsid w:val="0050375F"/>
    <w:rsid w:val="0050547D"/>
    <w:rsid w:val="00555EB7"/>
    <w:rsid w:val="00574222"/>
    <w:rsid w:val="005C722E"/>
    <w:rsid w:val="005D6ABE"/>
    <w:rsid w:val="0061750A"/>
    <w:rsid w:val="00633EAE"/>
    <w:rsid w:val="00641850"/>
    <w:rsid w:val="00644673"/>
    <w:rsid w:val="00653A3A"/>
    <w:rsid w:val="0065492E"/>
    <w:rsid w:val="00666468"/>
    <w:rsid w:val="0068290D"/>
    <w:rsid w:val="007378A0"/>
    <w:rsid w:val="007528B5"/>
    <w:rsid w:val="007950DA"/>
    <w:rsid w:val="00796DCF"/>
    <w:rsid w:val="007A4095"/>
    <w:rsid w:val="007B10A9"/>
    <w:rsid w:val="007B1E52"/>
    <w:rsid w:val="007D1CB8"/>
    <w:rsid w:val="007E5D1E"/>
    <w:rsid w:val="008105D7"/>
    <w:rsid w:val="00837217"/>
    <w:rsid w:val="00851DA8"/>
    <w:rsid w:val="00873A2F"/>
    <w:rsid w:val="008759C1"/>
    <w:rsid w:val="008A01E9"/>
    <w:rsid w:val="008F3D04"/>
    <w:rsid w:val="00904F07"/>
    <w:rsid w:val="0091630E"/>
    <w:rsid w:val="0098728A"/>
    <w:rsid w:val="009B1E4C"/>
    <w:rsid w:val="009D17F3"/>
    <w:rsid w:val="009E2D3F"/>
    <w:rsid w:val="009E6911"/>
    <w:rsid w:val="00A17C76"/>
    <w:rsid w:val="00A24F17"/>
    <w:rsid w:val="00A3792A"/>
    <w:rsid w:val="00A6023F"/>
    <w:rsid w:val="00A675D2"/>
    <w:rsid w:val="00A705BC"/>
    <w:rsid w:val="00A81E0F"/>
    <w:rsid w:val="00A84325"/>
    <w:rsid w:val="00A93698"/>
    <w:rsid w:val="00AD1D46"/>
    <w:rsid w:val="00AE352B"/>
    <w:rsid w:val="00AE636C"/>
    <w:rsid w:val="00AF30EA"/>
    <w:rsid w:val="00B14A85"/>
    <w:rsid w:val="00B3334D"/>
    <w:rsid w:val="00B9117E"/>
    <w:rsid w:val="00BD00D0"/>
    <w:rsid w:val="00C4378D"/>
    <w:rsid w:val="00C44632"/>
    <w:rsid w:val="00C50A2A"/>
    <w:rsid w:val="00C77F74"/>
    <w:rsid w:val="00C97AD3"/>
    <w:rsid w:val="00CC18F6"/>
    <w:rsid w:val="00CC5596"/>
    <w:rsid w:val="00CD32A1"/>
    <w:rsid w:val="00CF0076"/>
    <w:rsid w:val="00CF6BA2"/>
    <w:rsid w:val="00D261E5"/>
    <w:rsid w:val="00D57052"/>
    <w:rsid w:val="00D670C2"/>
    <w:rsid w:val="00D724C7"/>
    <w:rsid w:val="00D840FB"/>
    <w:rsid w:val="00DB004F"/>
    <w:rsid w:val="00DB2AD8"/>
    <w:rsid w:val="00DB6698"/>
    <w:rsid w:val="00DD1D56"/>
    <w:rsid w:val="00DE6FBB"/>
    <w:rsid w:val="00DF06F5"/>
    <w:rsid w:val="00E05488"/>
    <w:rsid w:val="00E146B9"/>
    <w:rsid w:val="00E15E7A"/>
    <w:rsid w:val="00E40233"/>
    <w:rsid w:val="00EC3013"/>
    <w:rsid w:val="00EC5402"/>
    <w:rsid w:val="00F10D72"/>
    <w:rsid w:val="00F50FA9"/>
    <w:rsid w:val="00F55323"/>
    <w:rsid w:val="00F76DFC"/>
    <w:rsid w:val="00F804D1"/>
    <w:rsid w:val="00FA182E"/>
    <w:rsid w:val="00FA7008"/>
    <w:rsid w:val="00FB3501"/>
    <w:rsid w:val="00FD44BF"/>
    <w:rsid w:val="00FD7C61"/>
    <w:rsid w:val="00FE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CF3E"/>
  <w15:chartTrackingRefBased/>
  <w15:docId w15:val="{9F1AF6F5-4A7C-467E-8865-AFD471F5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9610B"/>
    <w:pPr>
      <w:keepNext/>
      <w:keepLines/>
      <w:numPr>
        <w:numId w:val="4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C5402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724C7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D724C7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1750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1750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1750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1750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1750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F5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265292"/>
  </w:style>
  <w:style w:type="paragraph" w:styleId="Chntrang">
    <w:name w:val="footer"/>
    <w:basedOn w:val="Binhthng"/>
    <w:link w:val="Chntrang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265292"/>
  </w:style>
  <w:style w:type="paragraph" w:styleId="oancuaDanhsach">
    <w:name w:val="List Paragraph"/>
    <w:basedOn w:val="Binhthng"/>
    <w:uiPriority w:val="34"/>
    <w:qFormat/>
    <w:rsid w:val="00397034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u4Char">
    <w:name w:val="Đầu đề 4 Char"/>
    <w:basedOn w:val="Phngmcinhcuaoanvn"/>
    <w:link w:val="u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Mucluc1">
    <w:name w:val="toc 1"/>
    <w:basedOn w:val="Binhthng"/>
    <w:next w:val="Binhthng"/>
    <w:autoRedefine/>
    <w:uiPriority w:val="39"/>
    <w:unhideWhenUsed/>
    <w:rsid w:val="00084BF4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084BF4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084BF4"/>
    <w:pPr>
      <w:spacing w:after="100"/>
      <w:ind w:left="520"/>
    </w:pPr>
  </w:style>
  <w:style w:type="paragraph" w:styleId="Mucluc4">
    <w:name w:val="toc 4"/>
    <w:basedOn w:val="Binhthng"/>
    <w:next w:val="Binhthng"/>
    <w:autoRedefine/>
    <w:uiPriority w:val="39"/>
    <w:unhideWhenUsed/>
    <w:rsid w:val="00084BF4"/>
    <w:pPr>
      <w:spacing w:after="100"/>
      <w:ind w:left="780"/>
    </w:pPr>
  </w:style>
  <w:style w:type="character" w:styleId="Siuktni">
    <w:name w:val="Hyperlink"/>
    <w:basedOn w:val="Phngmcinhcuaoanvn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Mucluc1"/>
    <w:qFormat/>
    <w:rsid w:val="002D6E1C"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noidung">
    <w:name w:val="noidung"/>
    <w:basedOn w:val="Binhthng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Binhthng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huthich">
    <w:name w:val="caption"/>
    <w:basedOn w:val="Binhthng"/>
    <w:next w:val="Binhthng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BangThngthng"/>
    <w:uiPriority w:val="99"/>
    <w:rsid w:val="002D378E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g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e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49" Type="http://schemas.openxmlformats.org/officeDocument/2006/relationships/image" Target="media/image41.jpeg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31" Type="http://schemas.openxmlformats.org/officeDocument/2006/relationships/image" Target="media/image23.jpg"/><Relationship Id="rId44" Type="http://schemas.openxmlformats.org/officeDocument/2006/relationships/image" Target="media/image36.jp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e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image" Target="media/image9.jpe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image" Target="media/image38.jpg"/><Relationship Id="rId20" Type="http://schemas.openxmlformats.org/officeDocument/2006/relationships/image" Target="media/image12.jpeg"/><Relationship Id="rId41" Type="http://schemas.openxmlformats.org/officeDocument/2006/relationships/image" Target="media/image3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anh\AppData\Local\Temp\5d57ad7e-6afd-40e6-bab6-675cb832a9cc_final-test-web-design-PhongTran2006-main%20-%20Copy.zip.9cc\final-test-web-design-PhongTran2006-main\assets\thesis\template_th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0A40102-D2FD-42E9-9EDF-3AE3C2470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</Template>
  <TotalTime>1</TotalTime>
  <Pages>48</Pages>
  <Words>2228</Words>
  <Characters>12704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Trần</dc:creator>
  <cp:keywords/>
  <dc:description/>
  <cp:lastModifiedBy>Phong Trần</cp:lastModifiedBy>
  <cp:revision>2</cp:revision>
  <dcterms:created xsi:type="dcterms:W3CDTF">2026-06-08T14:23:00Z</dcterms:created>
  <dcterms:modified xsi:type="dcterms:W3CDTF">2026-06-08T14:23:00Z</dcterms:modified>
</cp:coreProperties>
</file>